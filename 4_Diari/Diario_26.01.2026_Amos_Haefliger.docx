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0C11F609" w:rsidR="005D6E86" w:rsidRPr="001D1B3C" w:rsidRDefault="00D04A6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CPT 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5E8F49E" w:rsidR="005D6E86" w:rsidRPr="001D1B3C" w:rsidRDefault="00D04A6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CF1ED97" w:rsidR="005D6E86" w:rsidRPr="001D1B3C" w:rsidRDefault="00D04A6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4405A43" w:rsidR="005D6E86" w:rsidRPr="001D1B3C" w:rsidRDefault="00D04A6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 – 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0DA6180D" w14:textId="62D832FA" w:rsidR="00632B06" w:rsidRDefault="00D04A6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13:15 – 14:00 | Presentazione funzionamento progetti semestrali + presentazione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</w:p>
          <w:p w14:paraId="0AC1434C" w14:textId="5304C471" w:rsidR="00D04A6F" w:rsidRDefault="00D04A6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– 14:45 | Scelta progetto </w:t>
            </w:r>
            <w:proofErr w:type="spellStart"/>
            <w:r>
              <w:rPr>
                <w:rFonts w:ascii="Arial" w:hAnsi="Arial" w:cs="Arial"/>
              </w:rPr>
              <w:t>pndividuale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</w:p>
          <w:p w14:paraId="58805CEC" w14:textId="77777777" w:rsidR="00D04A6F" w:rsidRDefault="00D04A6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15:00 – 15:15 | Discussione con professore </w:t>
            </w:r>
            <w:proofErr w:type="spellStart"/>
            <w:r>
              <w:rPr>
                <w:rFonts w:ascii="Arial" w:hAnsi="Arial" w:cs="Arial"/>
              </w:rPr>
              <w:t>Valsangiacomo</w:t>
            </w:r>
            <w:proofErr w:type="spellEnd"/>
            <w:r>
              <w:rPr>
                <w:rFonts w:ascii="Arial" w:hAnsi="Arial" w:cs="Arial"/>
              </w:rPr>
              <w:t>, professore che mi segue</w:t>
            </w:r>
          </w:p>
          <w:p w14:paraId="4429F967" w14:textId="5D74823B" w:rsidR="00D04A6F" w:rsidRDefault="00D04A6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15:20 – 15:30 | Discussione con altri professori per </w:t>
            </w:r>
            <w:r w:rsidR="00386832">
              <w:rPr>
                <w:rFonts w:ascii="Arial" w:hAnsi="Arial" w:cs="Arial"/>
              </w:rPr>
              <w:t>fattori di preparazione rispetto all’LPI</w:t>
            </w:r>
          </w:p>
          <w:p w14:paraId="3BDFF3E9" w14:textId="4FEE3E77" w:rsidR="00D04A6F" w:rsidRPr="001D1B3C" w:rsidRDefault="00D04A6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15:15 – 16:</w:t>
            </w:r>
            <w:r w:rsidR="00386832">
              <w:rPr>
                <w:rFonts w:ascii="Arial" w:hAnsi="Arial" w:cs="Arial"/>
              </w:rPr>
              <w:t>15</w:t>
            </w:r>
            <w:r>
              <w:rPr>
                <w:rFonts w:ascii="Arial" w:hAnsi="Arial" w:cs="Arial"/>
              </w:rPr>
              <w:t xml:space="preserve"> | Preparazione struttura cartelle, inserimento file di default all’interno della struttura cartelle, preparazione </w:t>
            </w:r>
            <w:proofErr w:type="spellStart"/>
            <w:r>
              <w:rPr>
                <w:rFonts w:ascii="Arial" w:hAnsi="Arial" w:cs="Arial"/>
              </w:rPr>
              <w:t>Trello</w:t>
            </w:r>
            <w:proofErr w:type="spellEnd"/>
            <w:r w:rsidR="006D4226">
              <w:rPr>
                <w:rFonts w:ascii="Arial" w:hAnsi="Arial" w:cs="Arial"/>
              </w:rPr>
              <w:t>.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439E398" w14:textId="77777777" w:rsidR="00632B06" w:rsidRDefault="006D422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Il primo problema è stato che il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 che avevo proposto a Cereda mi è stato rifiutato e di conseguenza ho dovuto scegliere un altro progetto tra quelli proposti dai sori.</w:t>
            </w:r>
          </w:p>
          <w:p w14:paraId="177DA23A" w14:textId="77777777" w:rsidR="006D4226" w:rsidRDefault="006D422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Successivamente il primo progetto scelto era stato preso da Nema e Alan e di conseguenza ho scelto un altro progetto che era però scelto da Leonardo Sciara.</w:t>
            </w:r>
          </w:p>
          <w:p w14:paraId="0FCB39B2" w14:textId="6873D7F8" w:rsidR="006D4226" w:rsidRPr="001D1B3C" w:rsidRDefault="006D422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 conseguenza ho valutato altri progetti e ho optato per il Gestionale della Qualifica di Insegnamento dei sori.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2D4E28D3" w:rsidR="00632B06" w:rsidRPr="001D1B3C" w:rsidRDefault="006D422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Pianificazione con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ancora non eseguita, secondo il piano che ho giusto pensato sono più o meno in linea se non che speravo di riuscire a finire il </w:t>
            </w:r>
            <w:proofErr w:type="spellStart"/>
            <w:r>
              <w:rPr>
                <w:rFonts w:ascii="Arial" w:hAnsi="Arial" w:cs="Arial"/>
              </w:rPr>
              <w:t>Trello</w:t>
            </w:r>
            <w:proofErr w:type="spellEnd"/>
            <w:r>
              <w:rPr>
                <w:rFonts w:ascii="Arial" w:hAnsi="Arial" w:cs="Arial"/>
              </w:rPr>
              <w:t xml:space="preserve"> oggi, o perlomeno pensavo di tirare giù almeno una bozza.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5E9DAAB" w:rsidR="00632B06" w:rsidRPr="001D1B3C" w:rsidRDefault="006D422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Domani dovrò finalizzare la mia idea di task su </w:t>
            </w:r>
            <w:proofErr w:type="spellStart"/>
            <w:r>
              <w:rPr>
                <w:rFonts w:ascii="Arial" w:hAnsi="Arial" w:cs="Arial"/>
              </w:rPr>
              <w:t>trello</w:t>
            </w:r>
            <w:proofErr w:type="spellEnd"/>
            <w:r>
              <w:rPr>
                <w:rFonts w:ascii="Arial" w:hAnsi="Arial" w:cs="Arial"/>
              </w:rPr>
              <w:t xml:space="preserve">, iniziare a lavorare sul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e tirare su </w:t>
            </w:r>
            <w:proofErr w:type="spellStart"/>
            <w:r>
              <w:rPr>
                <w:rFonts w:ascii="Arial" w:hAnsi="Arial" w:cs="Arial"/>
              </w:rPr>
              <w:t>GitLab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882755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4F2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4F2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60C32CE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663D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49010F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4F2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4C4BE17B" w:rsidR="00872C0D" w:rsidRDefault="00AB4F26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fammi un riassunto a elenco puntato del </w:t>
          </w:r>
          <w:proofErr w:type="spellStart"/>
          <w:r w:rsidRPr="00AB4F26">
            <w:rPr>
              <w:rFonts w:ascii="Arial" w:hAnsi="Arial" w:cs="Arial"/>
            </w:rPr>
            <w:t>QdC</w:t>
          </w:r>
          <w:proofErr w:type="spellEnd"/>
          <w:r w:rsidRPr="00AB4F26">
            <w:rPr>
              <w:rFonts w:ascii="Arial" w:hAnsi="Arial" w:cs="Arial"/>
            </w:rPr>
            <w:t xml:space="preserve"> che ti ho inoltrat</w:t>
          </w:r>
          <w:r>
            <w:rPr>
              <w:rFonts w:ascii="Arial" w:hAnsi="Arial" w:cs="Arial"/>
            </w:rPr>
            <w:t>o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10C1A2C1" w14:textId="77777777" w:rsidR="00AB4F26" w:rsidRPr="00AB4F26" w:rsidRDefault="00AB4F26" w:rsidP="00AB4F26">
          <w:pPr>
            <w:pStyle w:val="Nessunaspaziatura"/>
            <w:rPr>
              <w:rFonts w:ascii="Arial" w:hAnsi="Arial" w:cs="Arial"/>
              <w:b/>
              <w:bCs/>
            </w:rPr>
          </w:pPr>
          <w:r w:rsidRPr="00AB4F26">
            <w:rPr>
              <w:rFonts w:ascii="Segoe UI Emoji" w:hAnsi="Segoe UI Emoji" w:cs="Segoe UI Emoji"/>
              <w:b/>
              <w:bCs/>
            </w:rPr>
            <w:t>📌</w:t>
          </w:r>
          <w:r w:rsidRPr="00AB4F26">
            <w:rPr>
              <w:rFonts w:ascii="Arial" w:hAnsi="Arial" w:cs="Arial"/>
              <w:b/>
              <w:bCs/>
            </w:rPr>
            <w:t xml:space="preserve"> Riassunto </w:t>
          </w:r>
          <w:proofErr w:type="spellStart"/>
          <w:r w:rsidRPr="00AB4F26">
            <w:rPr>
              <w:rFonts w:ascii="Arial" w:hAnsi="Arial" w:cs="Arial"/>
              <w:b/>
              <w:bCs/>
            </w:rPr>
            <w:t>QdC</w:t>
          </w:r>
          <w:proofErr w:type="spellEnd"/>
          <w:r w:rsidRPr="00AB4F26">
            <w:rPr>
              <w:rFonts w:ascii="Arial" w:hAnsi="Arial" w:cs="Arial"/>
              <w:b/>
              <w:bCs/>
            </w:rPr>
            <w:t xml:space="preserve"> – Descrizione del progetto</w:t>
          </w:r>
        </w:p>
        <w:p w14:paraId="6F8D917D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Il progetto consiste nel </w:t>
          </w:r>
          <w:r w:rsidRPr="00AB4F26">
            <w:rPr>
              <w:rFonts w:ascii="Arial" w:hAnsi="Arial" w:cs="Arial"/>
              <w:b/>
              <w:bCs/>
            </w:rPr>
            <w:t>riprendere e mantenere un’applicazione web esistente</w:t>
          </w:r>
          <w:r w:rsidRPr="00AB4F26">
            <w:rPr>
              <w:rFonts w:ascii="Arial" w:hAnsi="Arial" w:cs="Arial"/>
            </w:rPr>
            <w:t xml:space="preserve">, sviluppata anni fa e testata come progetto pilota per la </w:t>
          </w:r>
          <w:r w:rsidRPr="00AB4F26">
            <w:rPr>
              <w:rFonts w:ascii="Arial" w:hAnsi="Arial" w:cs="Arial"/>
              <w:b/>
              <w:bCs/>
            </w:rPr>
            <w:t>valutazione tra docenti e allievi</w:t>
          </w:r>
          <w:r w:rsidRPr="00AB4F26">
            <w:rPr>
              <w:rFonts w:ascii="Arial" w:hAnsi="Arial" w:cs="Arial"/>
            </w:rPr>
            <w:t>.</w:t>
          </w:r>
        </w:p>
        <w:p w14:paraId="25135E46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Le </w:t>
          </w:r>
          <w:r w:rsidRPr="00AB4F26">
            <w:rPr>
              <w:rFonts w:ascii="Arial" w:hAnsi="Arial" w:cs="Arial"/>
              <w:b/>
              <w:bCs/>
            </w:rPr>
            <w:t>classi coinvolte nella valutazione</w:t>
          </w:r>
          <w:r w:rsidRPr="00AB4F26">
            <w:rPr>
              <w:rFonts w:ascii="Arial" w:hAnsi="Arial" w:cs="Arial"/>
            </w:rPr>
            <w:t xml:space="preserve"> vengono selezionate </w:t>
          </w:r>
          <w:r w:rsidRPr="00AB4F26">
            <w:rPr>
              <w:rFonts w:ascii="Arial" w:hAnsi="Arial" w:cs="Arial"/>
              <w:b/>
              <w:bCs/>
            </w:rPr>
            <w:t>automaticamente in modo random</w:t>
          </w:r>
          <w:r w:rsidRPr="00AB4F26">
            <w:rPr>
              <w:rFonts w:ascii="Arial" w:hAnsi="Arial" w:cs="Arial"/>
            </w:rPr>
            <w:t>, con la possibilità di configurare il numero di classi da confrontare.</w:t>
          </w:r>
        </w:p>
        <w:p w14:paraId="731472A0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>L’</w:t>
          </w:r>
          <w:r w:rsidRPr="00AB4F26">
            <w:rPr>
              <w:rFonts w:ascii="Arial" w:hAnsi="Arial" w:cs="Arial"/>
              <w:b/>
              <w:bCs/>
            </w:rPr>
            <w:t>autenticazione dei docenti</w:t>
          </w:r>
          <w:r w:rsidRPr="00AB4F26">
            <w:rPr>
              <w:rFonts w:ascii="Arial" w:hAnsi="Arial" w:cs="Arial"/>
            </w:rPr>
            <w:t xml:space="preserve"> avviene tramite </w:t>
          </w:r>
          <w:r w:rsidRPr="00AB4F26">
            <w:rPr>
              <w:rFonts w:ascii="Arial" w:hAnsi="Arial" w:cs="Arial"/>
              <w:b/>
              <w:bCs/>
            </w:rPr>
            <w:t>LDAP</w:t>
          </w:r>
          <w:r w:rsidRPr="00AB4F26">
            <w:rPr>
              <w:rFonts w:ascii="Arial" w:hAnsi="Arial" w:cs="Arial"/>
            </w:rPr>
            <w:t xml:space="preserve">, mentre gli </w:t>
          </w:r>
          <w:r w:rsidRPr="00AB4F26">
            <w:rPr>
              <w:rFonts w:ascii="Arial" w:hAnsi="Arial" w:cs="Arial"/>
              <w:b/>
              <w:bCs/>
            </w:rPr>
            <w:t>allievi accedono in forma anonima</w:t>
          </w:r>
          <w:r w:rsidRPr="00AB4F26">
            <w:rPr>
              <w:rFonts w:ascii="Arial" w:hAnsi="Arial" w:cs="Arial"/>
            </w:rPr>
            <w:t>.</w:t>
          </w:r>
        </w:p>
        <w:p w14:paraId="727E641A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I risultati delle valutazioni sono </w:t>
          </w:r>
          <w:r w:rsidRPr="00AB4F26">
            <w:rPr>
              <w:rFonts w:ascii="Arial" w:hAnsi="Arial" w:cs="Arial"/>
              <w:b/>
              <w:bCs/>
            </w:rPr>
            <w:t>consultabili dai docenti</w:t>
          </w:r>
          <w:r w:rsidRPr="00AB4F26">
            <w:rPr>
              <w:rFonts w:ascii="Arial" w:hAnsi="Arial" w:cs="Arial"/>
            </w:rPr>
            <w:t xml:space="preserve"> tramite un </w:t>
          </w:r>
          <w:r w:rsidRPr="00AB4F26">
            <w:rPr>
              <w:rFonts w:ascii="Arial" w:hAnsi="Arial" w:cs="Arial"/>
              <w:b/>
              <w:bCs/>
            </w:rPr>
            <w:t>grafico Radar (a ragnatela)</w:t>
          </w:r>
          <w:r w:rsidRPr="00AB4F26">
            <w:rPr>
              <w:rFonts w:ascii="Arial" w:hAnsi="Arial" w:cs="Arial"/>
            </w:rPr>
            <w:t>, che consente di individuare punti critici e possibili miglioramenti nelle materie insegnate.</w:t>
          </w:r>
        </w:p>
        <w:p w14:paraId="75D31C93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L’accesso ai risultati può essere esteso anche ad </w:t>
          </w:r>
          <w:r w:rsidRPr="00AB4F26">
            <w:rPr>
              <w:rFonts w:ascii="Arial" w:hAnsi="Arial" w:cs="Arial"/>
              <w:b/>
              <w:bCs/>
            </w:rPr>
            <w:t>altri utenti interni alla sede</w:t>
          </w:r>
          <w:r w:rsidRPr="00AB4F26">
            <w:rPr>
              <w:rFonts w:ascii="Arial" w:hAnsi="Arial" w:cs="Arial"/>
            </w:rPr>
            <w:t>.</w:t>
          </w:r>
        </w:p>
        <w:p w14:paraId="3EFC193B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La principale difficoltà del progetto è la </w:t>
          </w:r>
          <w:r w:rsidRPr="00AB4F26">
            <w:rPr>
              <w:rFonts w:ascii="Arial" w:hAnsi="Arial" w:cs="Arial"/>
              <w:b/>
              <w:bCs/>
            </w:rPr>
            <w:t>mancanza di documentazione</w:t>
          </w:r>
          <w:r w:rsidRPr="00AB4F26">
            <w:rPr>
              <w:rFonts w:ascii="Arial" w:hAnsi="Arial" w:cs="Arial"/>
            </w:rPr>
            <w:t>: viene fornito solo il sito (e successivamente il database), senza spiegazioni sul funzionamento interno.</w:t>
          </w:r>
        </w:p>
        <w:p w14:paraId="6860C093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Il lavoro è paragonabile alla </w:t>
          </w:r>
          <w:r w:rsidRPr="00AB4F26">
            <w:rPr>
              <w:rFonts w:ascii="Arial" w:hAnsi="Arial" w:cs="Arial"/>
              <w:b/>
              <w:bCs/>
            </w:rPr>
            <w:t>ripresa di un progetto di una ditta fallita</w:t>
          </w:r>
          <w:r w:rsidRPr="00AB4F26">
            <w:rPr>
              <w:rFonts w:ascii="Arial" w:hAnsi="Arial" w:cs="Arial"/>
            </w:rPr>
            <w:t>, che deve essere riordinato, compreso e aggiornato.</w:t>
          </w:r>
        </w:p>
        <w:p w14:paraId="62C8C6EE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>È richiesto l’</w:t>
          </w:r>
          <w:r w:rsidRPr="00AB4F26">
            <w:rPr>
              <w:rFonts w:ascii="Arial" w:hAnsi="Arial" w:cs="Arial"/>
              <w:b/>
              <w:bCs/>
            </w:rPr>
            <w:t xml:space="preserve">aggiornamento del progetto all’attuale versione di </w:t>
          </w:r>
          <w:proofErr w:type="spellStart"/>
          <w:r w:rsidRPr="00AB4F26">
            <w:rPr>
              <w:rFonts w:ascii="Arial" w:hAnsi="Arial" w:cs="Arial"/>
              <w:b/>
              <w:bCs/>
            </w:rPr>
            <w:t>Laravel</w:t>
          </w:r>
          <w:proofErr w:type="spellEnd"/>
          <w:r w:rsidRPr="00AB4F26">
            <w:rPr>
              <w:rFonts w:ascii="Arial" w:hAnsi="Arial" w:cs="Arial"/>
            </w:rPr>
            <w:t>, correggendo errori dovuti al tempo trascorso (codice deprecato, funzionalità obsolete, ecc.).</w:t>
          </w:r>
        </w:p>
        <w:p w14:paraId="4B847825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>La fase più importante è l’</w:t>
          </w:r>
          <w:r w:rsidRPr="00AB4F26">
            <w:rPr>
              <w:rFonts w:ascii="Arial" w:hAnsi="Arial" w:cs="Arial"/>
              <w:b/>
              <w:bCs/>
            </w:rPr>
            <w:t>analisi approfondita del progetto esistente</w:t>
          </w:r>
          <w:r w:rsidRPr="00AB4F26">
            <w:rPr>
              <w:rFonts w:ascii="Arial" w:hAnsi="Arial" w:cs="Arial"/>
            </w:rPr>
            <w:t xml:space="preserve">, che può richiedere fino a </w:t>
          </w:r>
          <w:r w:rsidRPr="00AB4F26">
            <w:rPr>
              <w:rFonts w:ascii="Arial" w:hAnsi="Arial" w:cs="Arial"/>
              <w:b/>
              <w:bCs/>
            </w:rPr>
            <w:t>60 ore</w:t>
          </w:r>
          <w:r w:rsidRPr="00AB4F26">
            <w:rPr>
              <w:rFonts w:ascii="Arial" w:hAnsi="Arial" w:cs="Arial"/>
            </w:rPr>
            <w:t xml:space="preserve"> e deve essere </w:t>
          </w:r>
          <w:r w:rsidRPr="00AB4F26">
            <w:rPr>
              <w:rFonts w:ascii="Arial" w:hAnsi="Arial" w:cs="Arial"/>
              <w:b/>
              <w:bCs/>
            </w:rPr>
            <w:t>documentata in modo dettagliato</w:t>
          </w:r>
          <w:r w:rsidRPr="00AB4F26">
            <w:rPr>
              <w:rFonts w:ascii="Arial" w:hAnsi="Arial" w:cs="Arial"/>
            </w:rPr>
            <w:t>.</w:t>
          </w:r>
        </w:p>
        <w:p w14:paraId="3401FB8F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Al termine dell’analisi deve essere redatto uno </w:t>
          </w:r>
          <w:r w:rsidRPr="00AB4F26">
            <w:rPr>
              <w:rFonts w:ascii="Arial" w:hAnsi="Arial" w:cs="Arial"/>
              <w:b/>
              <w:bCs/>
            </w:rPr>
            <w:t>Use Case</w:t>
          </w:r>
          <w:r w:rsidRPr="00AB4F26">
            <w:rPr>
              <w:rFonts w:ascii="Arial" w:hAnsi="Arial" w:cs="Arial"/>
            </w:rPr>
            <w:t>, da discutere con il superiore professionale per definire le modalità di intervento.</w:t>
          </w:r>
        </w:p>
        <w:p w14:paraId="4B1C67CD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Il progetto </w:t>
          </w:r>
          <w:r w:rsidRPr="00AB4F26">
            <w:rPr>
              <w:rFonts w:ascii="Arial" w:hAnsi="Arial" w:cs="Arial"/>
              <w:b/>
              <w:bCs/>
            </w:rPr>
            <w:t>non deve essere rivoluzionato</w:t>
          </w:r>
          <w:r w:rsidRPr="00AB4F26">
            <w:rPr>
              <w:rFonts w:ascii="Arial" w:hAnsi="Arial" w:cs="Arial"/>
            </w:rPr>
            <w:t>, ma solo adattato dove necessario, poiché risulta già ben strutturato.</w:t>
          </w:r>
        </w:p>
        <w:p w14:paraId="1BC70EEC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È noto un </w:t>
          </w:r>
          <w:r w:rsidRPr="00AB4F26">
            <w:rPr>
              <w:rFonts w:ascii="Arial" w:hAnsi="Arial" w:cs="Arial"/>
              <w:b/>
              <w:bCs/>
            </w:rPr>
            <w:t>problema nella logica di selezione random delle classi</w:t>
          </w:r>
          <w:r w:rsidRPr="00AB4F26">
            <w:rPr>
              <w:rFonts w:ascii="Arial" w:hAnsi="Arial" w:cs="Arial"/>
            </w:rPr>
            <w:t>, dovuto a raggruppamenti non lineari tra classi professionali e di maturità (es. AA/AC, BB/BC, ecc.).</w:t>
          </w:r>
        </w:p>
        <w:p w14:paraId="3E943958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Questo problema deve essere risolto con una </w:t>
          </w:r>
          <w:r w:rsidRPr="00AB4F26">
            <w:rPr>
              <w:rFonts w:ascii="Arial" w:hAnsi="Arial" w:cs="Arial"/>
              <w:b/>
              <w:bCs/>
            </w:rPr>
            <w:t>soluzione pulita, chiara e non laboriosa</w:t>
          </w:r>
          <w:r w:rsidRPr="00AB4F26">
            <w:rPr>
              <w:rFonts w:ascii="Arial" w:hAnsi="Arial" w:cs="Arial"/>
            </w:rPr>
            <w:t>.</w:t>
          </w:r>
        </w:p>
        <w:p w14:paraId="5768B4FE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Il sito deve essere </w:t>
          </w:r>
          <w:r w:rsidRPr="00AB4F26">
            <w:rPr>
              <w:rFonts w:ascii="Arial" w:hAnsi="Arial" w:cs="Arial"/>
              <w:b/>
              <w:bCs/>
            </w:rPr>
            <w:t>pubblicato il prima possibile</w:t>
          </w:r>
          <w:r w:rsidRPr="00AB4F26">
            <w:rPr>
              <w:rFonts w:ascii="Arial" w:hAnsi="Arial" w:cs="Arial"/>
            </w:rPr>
            <w:t xml:space="preserve"> su una piattaforma online o </w:t>
          </w:r>
          <w:proofErr w:type="spellStart"/>
          <w:r w:rsidRPr="00AB4F26">
            <w:rPr>
              <w:rFonts w:ascii="Arial" w:hAnsi="Arial" w:cs="Arial"/>
            </w:rPr>
            <w:t>onsite</w:t>
          </w:r>
          <w:proofErr w:type="spellEnd"/>
          <w:r w:rsidRPr="00AB4F26">
            <w:rPr>
              <w:rFonts w:ascii="Arial" w:hAnsi="Arial" w:cs="Arial"/>
            </w:rPr>
            <w:t xml:space="preserve"> per permettere test regolari.</w:t>
          </w:r>
        </w:p>
        <w:p w14:paraId="66F44DD0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lastRenderedPageBreak/>
            <w:t xml:space="preserve">Una volta funzionante, il sistema potrà essere </w:t>
          </w:r>
          <w:r w:rsidRPr="00AB4F26">
            <w:rPr>
              <w:rFonts w:ascii="Arial" w:hAnsi="Arial" w:cs="Arial"/>
              <w:b/>
              <w:bCs/>
            </w:rPr>
            <w:t>testato anche da docenti reali</w:t>
          </w:r>
          <w:r w:rsidRPr="00AB4F26">
            <w:rPr>
              <w:rFonts w:ascii="Arial" w:hAnsi="Arial" w:cs="Arial"/>
            </w:rPr>
            <w:t>.</w:t>
          </w:r>
        </w:p>
        <w:p w14:paraId="455A00B9" w14:textId="77777777" w:rsidR="00AB4F26" w:rsidRPr="00AB4F26" w:rsidRDefault="00AB4F26" w:rsidP="00AB4F26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B4F26">
            <w:rPr>
              <w:rFonts w:ascii="Arial" w:hAnsi="Arial" w:cs="Arial"/>
            </w:rPr>
            <w:t xml:space="preserve">Poiché potrebbero essere utilizzati </w:t>
          </w:r>
          <w:r w:rsidRPr="00AB4F26">
            <w:rPr>
              <w:rFonts w:ascii="Arial" w:hAnsi="Arial" w:cs="Arial"/>
              <w:b/>
              <w:bCs/>
            </w:rPr>
            <w:t>dati sensibili</w:t>
          </w:r>
          <w:r w:rsidRPr="00AB4F26">
            <w:rPr>
              <w:rFonts w:ascii="Arial" w:hAnsi="Arial" w:cs="Arial"/>
            </w:rPr>
            <w:t xml:space="preserve">, il candidato dovrà </w:t>
          </w:r>
          <w:r w:rsidRPr="00AB4F26">
            <w:rPr>
              <w:rFonts w:ascii="Arial" w:hAnsi="Arial" w:cs="Arial"/>
              <w:b/>
              <w:bCs/>
            </w:rPr>
            <w:t>firmare un documento relativo alla protezione dei dati</w:t>
          </w:r>
          <w:r w:rsidRPr="00AB4F26">
            <w:rPr>
              <w:rFonts w:ascii="Arial" w:hAnsi="Arial" w:cs="Arial"/>
            </w:rPr>
            <w:t>.</w:t>
          </w:r>
        </w:p>
        <w:p w14:paraId="7601B5CC" w14:textId="28DAA315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ADE6F5F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4F2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11810A2D" w:rsidR="00624F63" w:rsidRPr="001D1B3C" w:rsidRDefault="00AB4F26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L’avrei letto numerose volte per tirare giù un elenco puntato fatto da me.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959EE" w14:textId="77777777" w:rsidR="00CE6D2B" w:rsidRDefault="00CE6D2B" w:rsidP="00DC1A1A">
      <w:pPr>
        <w:spacing w:after="0" w:line="240" w:lineRule="auto"/>
      </w:pPr>
      <w:r>
        <w:separator/>
      </w:r>
    </w:p>
    <w:p w14:paraId="68FBD999" w14:textId="77777777" w:rsidR="00CE6D2B" w:rsidRDefault="00CE6D2B"/>
    <w:p w14:paraId="20D7B021" w14:textId="77777777" w:rsidR="00CE6D2B" w:rsidRDefault="00CE6D2B" w:rsidP="00454290"/>
  </w:endnote>
  <w:endnote w:type="continuationSeparator" w:id="0">
    <w:p w14:paraId="6884E2EA" w14:textId="77777777" w:rsidR="00CE6D2B" w:rsidRDefault="00CE6D2B" w:rsidP="00DC1A1A">
      <w:pPr>
        <w:spacing w:after="0" w:line="240" w:lineRule="auto"/>
      </w:pPr>
      <w:r>
        <w:continuationSeparator/>
      </w:r>
    </w:p>
    <w:p w14:paraId="4D020F09" w14:textId="77777777" w:rsidR="00CE6D2B" w:rsidRDefault="00CE6D2B"/>
    <w:p w14:paraId="6307B8EA" w14:textId="77777777" w:rsidR="00CE6D2B" w:rsidRDefault="00CE6D2B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2C5EC651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C1663D">
          <w:rPr>
            <w:rFonts w:ascii="Arial" w:hAnsi="Arial" w:cs="Arial"/>
          </w:rPr>
          <w:t>Gestione Qualifica Insegnamento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4621A" w14:textId="77777777" w:rsidR="00CE6D2B" w:rsidRDefault="00CE6D2B" w:rsidP="00DC1A1A">
      <w:pPr>
        <w:spacing w:after="0" w:line="240" w:lineRule="auto"/>
      </w:pPr>
      <w:r>
        <w:separator/>
      </w:r>
    </w:p>
    <w:p w14:paraId="7F747441" w14:textId="77777777" w:rsidR="00CE6D2B" w:rsidRDefault="00CE6D2B"/>
    <w:p w14:paraId="319CE8A3" w14:textId="77777777" w:rsidR="00CE6D2B" w:rsidRDefault="00CE6D2B" w:rsidP="00454290"/>
  </w:footnote>
  <w:footnote w:type="continuationSeparator" w:id="0">
    <w:p w14:paraId="5FB58AC3" w14:textId="77777777" w:rsidR="00CE6D2B" w:rsidRDefault="00CE6D2B" w:rsidP="00DC1A1A">
      <w:pPr>
        <w:spacing w:after="0" w:line="240" w:lineRule="auto"/>
      </w:pPr>
      <w:r>
        <w:continuationSeparator/>
      </w:r>
    </w:p>
    <w:p w14:paraId="52994310" w14:textId="77777777" w:rsidR="00CE6D2B" w:rsidRDefault="00CE6D2B"/>
    <w:p w14:paraId="5CAEB00D" w14:textId="77777777" w:rsidR="00CE6D2B" w:rsidRDefault="00CE6D2B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2C9D975A" w:rsidR="007C13BA" w:rsidRPr="00C1663D" w:rsidRDefault="00C1663D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Amos </w:t>
    </w:r>
    <w:proofErr w:type="spellStart"/>
    <w:r>
      <w:rPr>
        <w:rFonts w:ascii="Arial" w:hAnsi="Arial" w:cs="Arial"/>
        <w:lang w:val="fr-CH"/>
      </w:rPr>
      <w:t>Haefliger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F4EDC"/>
    <w:multiLevelType w:val="multilevel"/>
    <w:tmpl w:val="0FE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3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0"/>
  </w:num>
  <w:num w:numId="22" w16cid:durableId="1123495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86832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4226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46F6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4F26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663D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6D2B"/>
    <w:rsid w:val="00CE77EC"/>
    <w:rsid w:val="00CF2F8F"/>
    <w:rsid w:val="00D01737"/>
    <w:rsid w:val="00D04A6F"/>
    <w:rsid w:val="00D11257"/>
    <w:rsid w:val="00D11DD1"/>
    <w:rsid w:val="00D138B0"/>
    <w:rsid w:val="00D146F4"/>
    <w:rsid w:val="00D2185A"/>
    <w:rsid w:val="00D22CD7"/>
    <w:rsid w:val="00D25219"/>
    <w:rsid w:val="00D25806"/>
    <w:rsid w:val="00D35086"/>
    <w:rsid w:val="00D36DBF"/>
    <w:rsid w:val="00D37C82"/>
    <w:rsid w:val="00D40430"/>
    <w:rsid w:val="00D453DE"/>
    <w:rsid w:val="00D45C37"/>
    <w:rsid w:val="00D47B48"/>
    <w:rsid w:val="00D50564"/>
    <w:rsid w:val="00D52475"/>
    <w:rsid w:val="00D54030"/>
    <w:rsid w:val="00D573E9"/>
    <w:rsid w:val="00D643F3"/>
    <w:rsid w:val="00D65AB4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796"/>
    <w:rsid w:val="00EB1FCB"/>
    <w:rsid w:val="00EB3308"/>
    <w:rsid w:val="00EB3EDC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3E1F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0797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63588A"/>
    <w:rsid w:val="006533FF"/>
    <w:rsid w:val="007F4556"/>
    <w:rsid w:val="0080736A"/>
    <w:rsid w:val="00A27BBB"/>
    <w:rsid w:val="00BE72BC"/>
    <w:rsid w:val="00C027BA"/>
    <w:rsid w:val="00DE2402"/>
    <w:rsid w:val="00DE4EBE"/>
    <w:rsid w:val="00EB1796"/>
    <w:rsid w:val="00EB3EDC"/>
    <w:rsid w:val="00FE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</Template>
  <TotalTime>42</TotalTime>
  <Pages>3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Gestione Qualifica Insegnamento</Company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vqx226@cpt.local</cp:lastModifiedBy>
  <cp:revision>7</cp:revision>
  <cp:lastPrinted>2017-03-29T10:57:00Z</cp:lastPrinted>
  <dcterms:created xsi:type="dcterms:W3CDTF">2026-01-19T09:45:00Z</dcterms:created>
  <dcterms:modified xsi:type="dcterms:W3CDTF">2026-01-27T10:25:00Z</dcterms:modified>
</cp:coreProperties>
</file>