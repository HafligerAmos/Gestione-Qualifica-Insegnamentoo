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0C11F609" w:rsidR="005D6E86" w:rsidRPr="001D1B3C" w:rsidRDefault="00D04A6F" w:rsidP="00632B06">
            <w:pPr>
              <w:rPr>
                <w:rFonts w:ascii="Arial" w:hAnsi="Arial" w:cs="Arial"/>
              </w:rPr>
            </w:pPr>
            <w:r>
              <w:rPr>
                <w:rFonts w:ascii="Arial" w:hAnsi="Arial" w:cs="Arial"/>
              </w:rPr>
              <w:t>CPT Trevano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66DFF5B" w:rsidR="005D6E86" w:rsidRPr="001D1B3C" w:rsidRDefault="00D04A6F" w:rsidP="00632B06">
            <w:pPr>
              <w:rPr>
                <w:rFonts w:ascii="Arial" w:hAnsi="Arial" w:cs="Arial"/>
              </w:rPr>
            </w:pPr>
            <w:r>
              <w:rPr>
                <w:rFonts w:ascii="Arial" w:hAnsi="Arial" w:cs="Arial"/>
              </w:rPr>
              <w:t>2</w:t>
            </w:r>
            <w:r w:rsidR="007476A3">
              <w:rPr>
                <w:rFonts w:ascii="Arial" w:hAnsi="Arial" w:cs="Arial"/>
              </w:rPr>
              <w:t>8</w:t>
            </w:r>
            <w:r w:rsidR="005D6E86" w:rsidRPr="001D1B3C">
              <w:rPr>
                <w:rFonts w:ascii="Arial" w:hAnsi="Arial" w:cs="Arial"/>
              </w:rPr>
              <w:t>.</w:t>
            </w:r>
            <w:r>
              <w:rPr>
                <w:rFonts w:ascii="Arial" w:hAnsi="Arial" w:cs="Arial"/>
              </w:rPr>
              <w:t>01</w:t>
            </w:r>
            <w:r w:rsidR="005D6E86" w:rsidRPr="001D1B3C">
              <w:rPr>
                <w:rFonts w:ascii="Arial" w:hAnsi="Arial" w:cs="Arial"/>
              </w:rPr>
              <w:t>.</w:t>
            </w:r>
            <w:r>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3081EAB3" w:rsidR="005D6E86" w:rsidRPr="001D1B3C" w:rsidRDefault="00B126A8" w:rsidP="00632B06">
            <w:pPr>
              <w:rPr>
                <w:rFonts w:ascii="Arial" w:hAnsi="Arial" w:cs="Arial"/>
              </w:rPr>
            </w:pPr>
            <w:r>
              <w:rPr>
                <w:rFonts w:ascii="Arial" w:hAnsi="Arial" w:cs="Arial"/>
              </w:rPr>
              <w:t>08:20 – 11:30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10B73BCF" w:rsidR="005D6E86" w:rsidRPr="001D1B3C" w:rsidRDefault="00D11EDA" w:rsidP="00632B06">
            <w:pPr>
              <w:rPr>
                <w:rFonts w:ascii="Arial" w:hAnsi="Arial" w:cs="Arial"/>
              </w:rPr>
            </w:pPr>
            <w:r>
              <w:rPr>
                <w:rFonts w:ascii="Arial" w:hAnsi="Arial" w:cs="Arial"/>
              </w:rPr>
              <w:t>1</w:t>
            </w:r>
            <w:r w:rsidR="007476A3">
              <w:rPr>
                <w:rFonts w:ascii="Arial" w:hAnsi="Arial" w:cs="Arial"/>
              </w:rPr>
              <w:t>2</w:t>
            </w:r>
            <w:r>
              <w:rPr>
                <w:rFonts w:ascii="Arial" w:hAnsi="Arial" w:cs="Arial"/>
              </w:rPr>
              <w:t>:</w:t>
            </w:r>
            <w:r w:rsidR="007476A3">
              <w:rPr>
                <w:rFonts w:ascii="Arial" w:hAnsi="Arial" w:cs="Arial"/>
              </w:rPr>
              <w:t>30</w:t>
            </w:r>
            <w:r w:rsidR="00B126A8">
              <w:rPr>
                <w:rFonts w:ascii="Arial" w:hAnsi="Arial" w:cs="Arial"/>
              </w:rPr>
              <w:t xml:space="preserve"> – 15:45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0" w:name="OLE_LINK10"/>
            <w:bookmarkStart w:id="1" w:name="OLE_LINK11"/>
            <w:bookmarkStart w:id="2" w:name="OLE_LINK12"/>
            <w:r w:rsidRPr="001D1B3C">
              <w:rPr>
                <w:rFonts w:ascii="Arial" w:hAnsi="Arial" w:cs="Arial"/>
              </w:rPr>
              <w:t>Lavori svolti</w:t>
            </w:r>
          </w:p>
        </w:tc>
      </w:tr>
      <w:tr w:rsidR="00632B06" w:rsidRPr="001D1B3C" w14:paraId="199D0E7C" w14:textId="77777777" w:rsidTr="00632B06">
        <w:tc>
          <w:tcPr>
            <w:tcW w:w="9854" w:type="dxa"/>
          </w:tcPr>
          <w:p w14:paraId="00382645" w14:textId="67D9ADB6" w:rsidR="00D91158" w:rsidRDefault="00B126A8" w:rsidP="00D91158">
            <w:pPr>
              <w:rPr>
                <w:rFonts w:ascii="Arial" w:hAnsi="Arial" w:cs="Arial"/>
              </w:rPr>
            </w:pPr>
            <w:r>
              <w:rPr>
                <w:rFonts w:ascii="Arial" w:hAnsi="Arial" w:cs="Arial"/>
              </w:rPr>
              <w:t xml:space="preserve">08:20 – </w:t>
            </w:r>
            <w:r w:rsidR="00D91158">
              <w:rPr>
                <w:rFonts w:ascii="Arial" w:hAnsi="Arial" w:cs="Arial"/>
              </w:rPr>
              <w:t>08:35 | Avvio programmi + stampa ambiguità QdC + stampa QdC riformulato</w:t>
            </w:r>
          </w:p>
          <w:p w14:paraId="40902EB3" w14:textId="5233F450" w:rsidR="00FF54A0" w:rsidRDefault="00FF54A0" w:rsidP="00D91158">
            <w:pPr>
              <w:rPr>
                <w:rFonts w:ascii="Arial" w:hAnsi="Arial" w:cs="Arial"/>
              </w:rPr>
            </w:pPr>
            <w:r>
              <w:rPr>
                <w:rFonts w:ascii="Arial" w:hAnsi="Arial" w:cs="Arial"/>
              </w:rPr>
              <w:t>08:35 – 09:50 | Scelta applicativo per realizzazione del Gantt, Inizio Gantt</w:t>
            </w:r>
          </w:p>
          <w:p w14:paraId="1896972C" w14:textId="77777777" w:rsidR="00D91158" w:rsidRDefault="00D91158" w:rsidP="00D91158">
            <w:pPr>
              <w:rPr>
                <w:rFonts w:ascii="Arial" w:hAnsi="Arial" w:cs="Arial"/>
              </w:rPr>
            </w:pPr>
            <w:r>
              <w:rPr>
                <w:rFonts w:ascii="Arial" w:hAnsi="Arial" w:cs="Arial"/>
              </w:rPr>
              <w:t>10:05 – 11:35 | Meeting con professore di riferimento</w:t>
            </w:r>
          </w:p>
          <w:p w14:paraId="1DF73271" w14:textId="77777777" w:rsidR="00FF54A0" w:rsidRDefault="00FF54A0" w:rsidP="00D91158">
            <w:pPr>
              <w:rPr>
                <w:rFonts w:ascii="Arial" w:hAnsi="Arial" w:cs="Arial"/>
              </w:rPr>
            </w:pPr>
            <w:r>
              <w:rPr>
                <w:rFonts w:ascii="Arial" w:hAnsi="Arial" w:cs="Arial"/>
              </w:rPr>
              <w:t>12:30 – 14:00 | Gantt</w:t>
            </w:r>
          </w:p>
          <w:p w14:paraId="3A7052BD" w14:textId="77777777" w:rsidR="00FF54A0" w:rsidRDefault="00FF54A0" w:rsidP="00D91158">
            <w:pPr>
              <w:rPr>
                <w:rFonts w:ascii="Arial" w:hAnsi="Arial" w:cs="Arial"/>
              </w:rPr>
            </w:pPr>
            <w:r>
              <w:rPr>
                <w:rFonts w:ascii="Arial" w:hAnsi="Arial" w:cs="Arial"/>
              </w:rPr>
              <w:t>14:</w:t>
            </w:r>
            <w:r w:rsidR="00970D5E">
              <w:rPr>
                <w:rFonts w:ascii="Arial" w:hAnsi="Arial" w:cs="Arial"/>
              </w:rPr>
              <w:t>30</w:t>
            </w:r>
            <w:r>
              <w:rPr>
                <w:rFonts w:ascii="Arial" w:hAnsi="Arial" w:cs="Arial"/>
              </w:rPr>
              <w:t xml:space="preserve"> – 15:</w:t>
            </w:r>
            <w:r w:rsidR="00970D5E">
              <w:rPr>
                <w:rFonts w:ascii="Arial" w:hAnsi="Arial" w:cs="Arial"/>
              </w:rPr>
              <w:t>00</w:t>
            </w:r>
            <w:r>
              <w:rPr>
                <w:rFonts w:ascii="Arial" w:hAnsi="Arial" w:cs="Arial"/>
              </w:rPr>
              <w:t xml:space="preserve"> | G</w:t>
            </w:r>
            <w:r w:rsidR="00970D5E">
              <w:rPr>
                <w:rFonts w:ascii="Arial" w:hAnsi="Arial" w:cs="Arial"/>
              </w:rPr>
              <w:t>itLab</w:t>
            </w:r>
          </w:p>
          <w:p w14:paraId="3BDFF3E9" w14:textId="216175E9" w:rsidR="00970D5E" w:rsidRPr="001D1B3C" w:rsidRDefault="00970D5E" w:rsidP="00D91158">
            <w:pPr>
              <w:rPr>
                <w:rFonts w:ascii="Arial" w:hAnsi="Arial" w:cs="Arial"/>
              </w:rPr>
            </w:pPr>
            <w:r>
              <w:rPr>
                <w:rFonts w:ascii="Arial" w:hAnsi="Arial" w:cs="Arial"/>
              </w:rPr>
              <w:t>15:00 – 15:45 | Gantt</w:t>
            </w:r>
          </w:p>
        </w:tc>
      </w:tr>
      <w:bookmarkEnd w:id="0"/>
      <w:bookmarkEnd w:id="1"/>
      <w:bookmarkEnd w:id="2"/>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7409E69D" w14:textId="77777777" w:rsidR="006C2BC0" w:rsidRDefault="007476A3" w:rsidP="00434F37">
            <w:pPr>
              <w:rPr>
                <w:rFonts w:ascii="Arial" w:hAnsi="Arial" w:cs="Arial"/>
              </w:rPr>
            </w:pPr>
            <w:r>
              <w:rPr>
                <w:rFonts w:ascii="Arial" w:hAnsi="Arial" w:cs="Arial"/>
              </w:rPr>
              <w:t>Ho avuto un problema con il gantt, inizialmente volevo utilizzare un software che mi permetteva di realizzare un gantt in modo più dinamico, implementandolo direttamente con il Trello ma dopo discussioni varie tra compagni e con l’aiuto del mio sore di riferimento ho capito che era meglio optare per Project.</w:t>
            </w:r>
          </w:p>
          <w:p w14:paraId="64526103" w14:textId="77777777" w:rsidR="007476A3" w:rsidRDefault="007476A3" w:rsidP="00434F37">
            <w:pPr>
              <w:rPr>
                <w:rFonts w:ascii="Arial" w:hAnsi="Arial" w:cs="Arial"/>
              </w:rPr>
            </w:pPr>
          </w:p>
          <w:p w14:paraId="47B7C8CB" w14:textId="77777777" w:rsidR="007476A3" w:rsidRDefault="007476A3" w:rsidP="00434F37">
            <w:pPr>
              <w:rPr>
                <w:rFonts w:ascii="Arial" w:hAnsi="Arial" w:cs="Arial"/>
              </w:rPr>
            </w:pPr>
            <w:r>
              <w:rPr>
                <w:rFonts w:ascii="Arial" w:hAnsi="Arial" w:cs="Arial"/>
              </w:rPr>
              <w:t>Successivamente ho avuto un meeting con il sore di riferimento e abbiamo discusso a proposito del QdC e della situazione del progetto.</w:t>
            </w:r>
            <w:r>
              <w:rPr>
                <w:rFonts w:ascii="Arial" w:hAnsi="Arial" w:cs="Arial"/>
              </w:rPr>
              <w:br/>
              <w:t>Abbiamo concordato e parlato a proposito delle anomalie che avevo individuato nel QdC propostomi dal sore e abbiamo risolto i miei dubbi e preoccupazioni.</w:t>
            </w:r>
          </w:p>
          <w:p w14:paraId="6E7122CE" w14:textId="77777777" w:rsidR="007476A3" w:rsidRDefault="007476A3" w:rsidP="00434F37">
            <w:pPr>
              <w:rPr>
                <w:rFonts w:ascii="Arial" w:hAnsi="Arial" w:cs="Arial"/>
              </w:rPr>
            </w:pPr>
            <w:r>
              <w:rPr>
                <w:rFonts w:ascii="Arial" w:hAnsi="Arial" w:cs="Arial"/>
              </w:rPr>
              <w:t>Inoltre Il sore mi ha dato le documentazioni del progetto sul quale devo lavorare per aiutarmi nella fase di analisi.</w:t>
            </w:r>
          </w:p>
          <w:p w14:paraId="291285AB" w14:textId="77777777" w:rsidR="007476A3" w:rsidRDefault="007476A3" w:rsidP="00434F37">
            <w:pPr>
              <w:rPr>
                <w:rFonts w:ascii="Arial" w:hAnsi="Arial" w:cs="Arial"/>
              </w:rPr>
            </w:pPr>
            <w:r>
              <w:rPr>
                <w:rFonts w:ascii="Arial" w:hAnsi="Arial" w:cs="Arial"/>
              </w:rPr>
              <w:t>Abbiamo inoltre parlato del progetto in generale analizzando le problematiche che presenta.</w:t>
            </w:r>
          </w:p>
          <w:p w14:paraId="507EE359" w14:textId="77777777" w:rsidR="00F06E00" w:rsidRDefault="00F06E00" w:rsidP="00434F37">
            <w:pPr>
              <w:rPr>
                <w:rFonts w:ascii="Arial" w:hAnsi="Arial" w:cs="Arial"/>
              </w:rPr>
            </w:pPr>
          </w:p>
          <w:p w14:paraId="0FCB39B2" w14:textId="0F7CA6DC" w:rsidR="00F06E00" w:rsidRPr="001D1B3C" w:rsidRDefault="00F06E00" w:rsidP="00434F37">
            <w:pPr>
              <w:rPr>
                <w:rFonts w:ascii="Arial" w:hAnsi="Arial" w:cs="Arial"/>
              </w:rPr>
            </w:pPr>
            <w:r>
              <w:rPr>
                <w:rFonts w:ascii="Arial" w:hAnsi="Arial" w:cs="Arial"/>
              </w:rPr>
              <w:t>Ho un problema di ore nel Gantt, la fase di analisi mi prende troppo tempo, sono sicuro di poter risolvere e di poter svolgere alcune attività con tempi minori, per una prima progettazione ho voluto restare largo ma ho forse esagerato, domani che lavorerò ancora sul gantt diminuirò il numero di ore per la fase di analisi e proseguirò con il gantt.</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69F6BD1D" w:rsidR="00632B06" w:rsidRPr="001D1B3C" w:rsidRDefault="007476A3" w:rsidP="00434F37">
            <w:pPr>
              <w:rPr>
                <w:rFonts w:ascii="Arial" w:hAnsi="Arial" w:cs="Arial"/>
              </w:rPr>
            </w:pPr>
            <w:r>
              <w:rPr>
                <w:rFonts w:ascii="Arial" w:hAnsi="Arial" w:cs="Arial"/>
              </w:rPr>
              <w:t>In Linea</w:t>
            </w:r>
            <w:r w:rsidR="00F93D8A">
              <w:rPr>
                <w:rFonts w:ascii="Arial" w:hAnsi="Arial" w:cs="Arial"/>
              </w:rPr>
              <w:t>.</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4513B7A" w:rsidR="00632B06" w:rsidRPr="001D1B3C" w:rsidRDefault="007476A3" w:rsidP="00434F37">
            <w:pPr>
              <w:rPr>
                <w:rFonts w:ascii="Arial" w:hAnsi="Arial" w:cs="Arial"/>
              </w:rPr>
            </w:pPr>
            <w:r>
              <w:rPr>
                <w:rFonts w:ascii="Arial" w:hAnsi="Arial" w:cs="Arial"/>
              </w:rPr>
              <w:t>Continuo a lavorare sul Gantt e non appena lo finisco inizierò a guardare la struttura del progetto.</w:t>
            </w:r>
            <w:r>
              <w:rPr>
                <w:rFonts w:ascii="Arial" w:hAnsi="Arial" w:cs="Arial"/>
              </w:rPr>
              <w:br/>
              <w:t>Secondo la mia progettazione attuale (a gantt non ancora finito), la fase di analisi la dovrei iniziare settimana prossima ma vedrò domani se riuscirò a guardare già qualcosina.</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70F82503"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1"/>
            <w14:checkedState w14:val="2612" w14:font="MS Gothic"/>
            <w14:uncheckedState w14:val="2610" w14:font="MS Gothic"/>
          </w14:checkbox>
        </w:sdtPr>
        <w:sdtContent>
          <w:r w:rsidR="00F44CD5">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F44CD5">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AB4F26">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6E586CD2"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F44CD5">
            <w:rPr>
              <w:rStyle w:val="Testosegnaposto"/>
              <w:b/>
              <w:bCs/>
            </w:rPr>
            <w:t>Nomi AI utilizzati</w:t>
          </w:r>
        </w:sdtContent>
      </w:sdt>
    </w:p>
    <w:p w14:paraId="61085D49" w14:textId="77777777" w:rsidR="00872C0D" w:rsidRPr="00872C0D" w:rsidRDefault="00872C0D" w:rsidP="00872C0D">
      <w:pPr>
        <w:pStyle w:val="Nessunaspaziatura"/>
        <w:rPr>
          <w:rFonts w:ascii="Arial" w:hAnsi="Arial" w:cs="Arial"/>
        </w:rPr>
      </w:pPr>
    </w:p>
    <w:p w14:paraId="18EFA86B" w14:textId="6EB192F6"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990D53">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00F44CD5">
            <w:rPr>
              <w:rFonts w:ascii="MS Gothic" w:eastAsia="MS Gothic" w:hAnsi="MS Gothic" w:cs="Segoe UI Symbol" w:hint="eastAsia"/>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3" w:name="_Hlk219186319"/>
    </w:p>
    <w:sdt>
      <w:sdtPr>
        <w:rPr>
          <w:rFonts w:ascii="Arial" w:hAnsi="Arial" w:cs="Arial"/>
        </w:rPr>
        <w:alias w:val="Prompt AI"/>
        <w:tag w:val="Prompt AI"/>
        <w:id w:val="-661308999"/>
        <w:placeholder>
          <w:docPart w:val="6043C4EFD98A4CC3927C6CBC295759B1"/>
        </w:placeholder>
        <w:showingPlcHdr/>
        <w15:color w:val="C0C0C0"/>
      </w:sdtPr>
      <w:sdtContent>
        <w:p w14:paraId="3B8617A2" w14:textId="53D35752" w:rsidR="00872C0D" w:rsidRDefault="00F44CD5" w:rsidP="00990D53">
          <w:pPr>
            <w:pStyle w:val="Nessunaspaziatura"/>
            <w:spacing w:line="276" w:lineRule="auto"/>
            <w:rPr>
              <w:rFonts w:ascii="Arial" w:hAnsi="Arial" w:cs="Arial"/>
            </w:rPr>
          </w:pPr>
          <w:r w:rsidRPr="00103864">
            <w:rPr>
              <w:rStyle w:val="Testosegnaposto"/>
            </w:rPr>
            <w:t>Fare clic o toccare qui per immettere il testo.</w:t>
          </w:r>
        </w:p>
      </w:sdtContent>
    </w:sdt>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3"/>
    <w:p w14:paraId="3AA84B4C" w14:textId="77777777" w:rsidR="00624F63" w:rsidRDefault="00624F63" w:rsidP="00872C0D">
      <w:pPr>
        <w:pStyle w:val="Nessunaspaziatura"/>
        <w:rPr>
          <w:rFonts w:ascii="Arial" w:hAnsi="Arial" w:cs="Arial"/>
          <w:b/>
          <w:bCs/>
        </w:rPr>
      </w:pPr>
    </w:p>
    <w:p w14:paraId="655D6392" w14:textId="37AB0157"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F44CD5">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showingPlcHdr/>
        <w15:color w:val="C0C0C0"/>
      </w:sdtPr>
      <w:sdtContent>
        <w:p w14:paraId="40D7DA88" w14:textId="7F4C462D" w:rsidR="00624F63" w:rsidRPr="001D1B3C" w:rsidRDefault="00F44CD5"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D6ECF" w14:textId="77777777" w:rsidR="00454413" w:rsidRDefault="00454413" w:rsidP="00DC1A1A">
      <w:pPr>
        <w:spacing w:after="0" w:line="240" w:lineRule="auto"/>
      </w:pPr>
      <w:r>
        <w:separator/>
      </w:r>
    </w:p>
    <w:p w14:paraId="1590A1F1" w14:textId="77777777" w:rsidR="00454413" w:rsidRDefault="00454413"/>
    <w:p w14:paraId="68A14A81" w14:textId="77777777" w:rsidR="00454413" w:rsidRDefault="00454413" w:rsidP="00454290"/>
  </w:endnote>
  <w:endnote w:type="continuationSeparator" w:id="0">
    <w:p w14:paraId="301AC6B2" w14:textId="77777777" w:rsidR="00454413" w:rsidRDefault="00454413" w:rsidP="00DC1A1A">
      <w:pPr>
        <w:spacing w:after="0" w:line="240" w:lineRule="auto"/>
      </w:pPr>
      <w:r>
        <w:continuationSeparator/>
      </w:r>
    </w:p>
    <w:p w14:paraId="0E456E5D" w14:textId="77777777" w:rsidR="00454413" w:rsidRDefault="00454413"/>
    <w:p w14:paraId="18A79524" w14:textId="77777777" w:rsidR="00454413" w:rsidRDefault="00454413"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E7FC7A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545834">
          <w:rPr>
            <w:rFonts w:ascii="Arial" w:hAnsi="Arial" w:cs="Arial"/>
          </w:rPr>
          <w:t>Gestione Qualifica Insegnamento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276CE" w14:textId="77777777" w:rsidR="00454413" w:rsidRDefault="00454413" w:rsidP="00DC1A1A">
      <w:pPr>
        <w:spacing w:after="0" w:line="240" w:lineRule="auto"/>
      </w:pPr>
      <w:r>
        <w:separator/>
      </w:r>
    </w:p>
    <w:p w14:paraId="44D49FF7" w14:textId="77777777" w:rsidR="00454413" w:rsidRDefault="00454413"/>
    <w:p w14:paraId="2C09AC7C" w14:textId="77777777" w:rsidR="00454413" w:rsidRDefault="00454413" w:rsidP="00454290"/>
  </w:footnote>
  <w:footnote w:type="continuationSeparator" w:id="0">
    <w:p w14:paraId="29992E20" w14:textId="77777777" w:rsidR="00454413" w:rsidRDefault="00454413" w:rsidP="00DC1A1A">
      <w:pPr>
        <w:spacing w:after="0" w:line="240" w:lineRule="auto"/>
      </w:pPr>
      <w:r>
        <w:continuationSeparator/>
      </w:r>
    </w:p>
    <w:p w14:paraId="748B3EB0" w14:textId="77777777" w:rsidR="00454413" w:rsidRDefault="00454413"/>
    <w:p w14:paraId="1CF0E791" w14:textId="77777777" w:rsidR="00454413" w:rsidRDefault="00454413"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5711A88" w:rsidR="007C13BA" w:rsidRPr="009B5B41" w:rsidRDefault="009B5B41" w:rsidP="00454290">
    <w:pPr>
      <w:rPr>
        <w:rFonts w:ascii="Arial" w:hAnsi="Arial" w:cs="Arial"/>
        <w:shd w:val="clear" w:color="auto" w:fill="000000" w:themeFill="text1"/>
        <w:lang w:val="fr-CH"/>
      </w:rPr>
    </w:pPr>
    <w:r>
      <w:rPr>
        <w:rFonts w:ascii="Arial" w:hAnsi="Arial" w:cs="Arial"/>
        <w:lang w:val="fr-CH"/>
      </w:rPr>
      <w:t>Amos Haefliger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C3F4EDC"/>
    <w:multiLevelType w:val="multilevel"/>
    <w:tmpl w:val="0FE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0"/>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1"/>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1"/>
  </w:num>
  <w:num w:numId="18" w16cid:durableId="495001252">
    <w:abstractNumId w:val="11"/>
  </w:num>
  <w:num w:numId="19" w16cid:durableId="289753360">
    <w:abstractNumId w:val="19"/>
  </w:num>
  <w:num w:numId="20" w16cid:durableId="657273719">
    <w:abstractNumId w:val="4"/>
  </w:num>
  <w:num w:numId="21" w16cid:durableId="1527209842">
    <w:abstractNumId w:val="0"/>
  </w:num>
  <w:num w:numId="22" w16cid:durableId="1123495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4E21"/>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0D3B"/>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245F"/>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378A"/>
    <w:rsid w:val="00234D8D"/>
    <w:rsid w:val="002351CD"/>
    <w:rsid w:val="00237509"/>
    <w:rsid w:val="00245760"/>
    <w:rsid w:val="00245E6B"/>
    <w:rsid w:val="00250585"/>
    <w:rsid w:val="00254347"/>
    <w:rsid w:val="00254A22"/>
    <w:rsid w:val="0025788A"/>
    <w:rsid w:val="00257CD9"/>
    <w:rsid w:val="002600D9"/>
    <w:rsid w:val="002618F4"/>
    <w:rsid w:val="0026253B"/>
    <w:rsid w:val="002638A5"/>
    <w:rsid w:val="00263FD3"/>
    <w:rsid w:val="002675EC"/>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235E"/>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73A2E"/>
    <w:rsid w:val="00381B70"/>
    <w:rsid w:val="00386832"/>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0F35"/>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4413"/>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5834"/>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5B12"/>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BC0"/>
    <w:rsid w:val="006C2CE2"/>
    <w:rsid w:val="006C3133"/>
    <w:rsid w:val="006C630B"/>
    <w:rsid w:val="006C73DC"/>
    <w:rsid w:val="006D4226"/>
    <w:rsid w:val="006E26E1"/>
    <w:rsid w:val="006E7481"/>
    <w:rsid w:val="006E75AE"/>
    <w:rsid w:val="006F4E0C"/>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76A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9588F"/>
    <w:rsid w:val="008B2B2F"/>
    <w:rsid w:val="008B799C"/>
    <w:rsid w:val="008C0989"/>
    <w:rsid w:val="008D0900"/>
    <w:rsid w:val="008D1E14"/>
    <w:rsid w:val="008D3E09"/>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70D5E"/>
    <w:rsid w:val="00971DD5"/>
    <w:rsid w:val="0098159E"/>
    <w:rsid w:val="00983769"/>
    <w:rsid w:val="00983947"/>
    <w:rsid w:val="00984012"/>
    <w:rsid w:val="00984BA3"/>
    <w:rsid w:val="009879E5"/>
    <w:rsid w:val="00990D53"/>
    <w:rsid w:val="00993CB9"/>
    <w:rsid w:val="00993F81"/>
    <w:rsid w:val="00995F77"/>
    <w:rsid w:val="0099608D"/>
    <w:rsid w:val="009A0DDA"/>
    <w:rsid w:val="009A1867"/>
    <w:rsid w:val="009A23B0"/>
    <w:rsid w:val="009A3864"/>
    <w:rsid w:val="009A7B19"/>
    <w:rsid w:val="009B59BB"/>
    <w:rsid w:val="009B5B41"/>
    <w:rsid w:val="009C0ED4"/>
    <w:rsid w:val="009C45E5"/>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46F6"/>
    <w:rsid w:val="00A56E6A"/>
    <w:rsid w:val="00A57414"/>
    <w:rsid w:val="00A601F0"/>
    <w:rsid w:val="00A67F0D"/>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4F26"/>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26A8"/>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67B07"/>
    <w:rsid w:val="00C7262A"/>
    <w:rsid w:val="00C72DAB"/>
    <w:rsid w:val="00C75407"/>
    <w:rsid w:val="00C7720E"/>
    <w:rsid w:val="00C866D0"/>
    <w:rsid w:val="00C921DC"/>
    <w:rsid w:val="00C925FB"/>
    <w:rsid w:val="00C928C0"/>
    <w:rsid w:val="00CA1574"/>
    <w:rsid w:val="00CA3BF6"/>
    <w:rsid w:val="00CA3E23"/>
    <w:rsid w:val="00CA723F"/>
    <w:rsid w:val="00CA7B06"/>
    <w:rsid w:val="00CB140A"/>
    <w:rsid w:val="00CB1736"/>
    <w:rsid w:val="00CB4465"/>
    <w:rsid w:val="00CB4691"/>
    <w:rsid w:val="00CB6372"/>
    <w:rsid w:val="00CB681D"/>
    <w:rsid w:val="00CB7A0C"/>
    <w:rsid w:val="00CC1872"/>
    <w:rsid w:val="00CC4568"/>
    <w:rsid w:val="00CC5610"/>
    <w:rsid w:val="00CC7452"/>
    <w:rsid w:val="00CC7E95"/>
    <w:rsid w:val="00CD083C"/>
    <w:rsid w:val="00CD127A"/>
    <w:rsid w:val="00CD58AF"/>
    <w:rsid w:val="00CE4B64"/>
    <w:rsid w:val="00CE4ED9"/>
    <w:rsid w:val="00CE77EC"/>
    <w:rsid w:val="00CF2F8F"/>
    <w:rsid w:val="00D01737"/>
    <w:rsid w:val="00D04A6F"/>
    <w:rsid w:val="00D11257"/>
    <w:rsid w:val="00D11DD1"/>
    <w:rsid w:val="00D11EDA"/>
    <w:rsid w:val="00D138B0"/>
    <w:rsid w:val="00D146F4"/>
    <w:rsid w:val="00D2185A"/>
    <w:rsid w:val="00D22CD7"/>
    <w:rsid w:val="00D25219"/>
    <w:rsid w:val="00D25806"/>
    <w:rsid w:val="00D35086"/>
    <w:rsid w:val="00D36DBF"/>
    <w:rsid w:val="00D37C82"/>
    <w:rsid w:val="00D40430"/>
    <w:rsid w:val="00D453DE"/>
    <w:rsid w:val="00D45C37"/>
    <w:rsid w:val="00D50177"/>
    <w:rsid w:val="00D50564"/>
    <w:rsid w:val="00D52475"/>
    <w:rsid w:val="00D54030"/>
    <w:rsid w:val="00D573E9"/>
    <w:rsid w:val="00D643F3"/>
    <w:rsid w:val="00D65AB4"/>
    <w:rsid w:val="00D670F7"/>
    <w:rsid w:val="00D71222"/>
    <w:rsid w:val="00D724E0"/>
    <w:rsid w:val="00D77673"/>
    <w:rsid w:val="00D77955"/>
    <w:rsid w:val="00D81950"/>
    <w:rsid w:val="00D8214A"/>
    <w:rsid w:val="00D84E45"/>
    <w:rsid w:val="00D8519E"/>
    <w:rsid w:val="00D85B4A"/>
    <w:rsid w:val="00D91158"/>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033"/>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796"/>
    <w:rsid w:val="00EB1FCB"/>
    <w:rsid w:val="00EB3308"/>
    <w:rsid w:val="00EB3EDC"/>
    <w:rsid w:val="00EB4003"/>
    <w:rsid w:val="00EB5812"/>
    <w:rsid w:val="00EB59D5"/>
    <w:rsid w:val="00EC0579"/>
    <w:rsid w:val="00EC2727"/>
    <w:rsid w:val="00EC5A0C"/>
    <w:rsid w:val="00ED022B"/>
    <w:rsid w:val="00ED156C"/>
    <w:rsid w:val="00ED22B8"/>
    <w:rsid w:val="00ED3A93"/>
    <w:rsid w:val="00ED3E1F"/>
    <w:rsid w:val="00ED4024"/>
    <w:rsid w:val="00ED405E"/>
    <w:rsid w:val="00ED63D1"/>
    <w:rsid w:val="00ED7EF4"/>
    <w:rsid w:val="00EE682B"/>
    <w:rsid w:val="00EF0292"/>
    <w:rsid w:val="00EF2CAF"/>
    <w:rsid w:val="00EF3F81"/>
    <w:rsid w:val="00EF42D2"/>
    <w:rsid w:val="00F01E3C"/>
    <w:rsid w:val="00F037D7"/>
    <w:rsid w:val="00F038DD"/>
    <w:rsid w:val="00F0496C"/>
    <w:rsid w:val="00F06E00"/>
    <w:rsid w:val="00F1519D"/>
    <w:rsid w:val="00F17AA1"/>
    <w:rsid w:val="00F17C96"/>
    <w:rsid w:val="00F22A3D"/>
    <w:rsid w:val="00F233B7"/>
    <w:rsid w:val="00F25FC9"/>
    <w:rsid w:val="00F273B7"/>
    <w:rsid w:val="00F27EFA"/>
    <w:rsid w:val="00F355CA"/>
    <w:rsid w:val="00F370D1"/>
    <w:rsid w:val="00F37802"/>
    <w:rsid w:val="00F44CD5"/>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3D8A"/>
    <w:rsid w:val="00F94FCA"/>
    <w:rsid w:val="00FA69BD"/>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0797"/>
    <w:rsid w:val="00FE13AA"/>
    <w:rsid w:val="00FE56AF"/>
    <w:rsid w:val="00FE6370"/>
    <w:rsid w:val="00FF54A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334571505">
      <w:bodyDiv w:val="1"/>
      <w:marLeft w:val="0"/>
      <w:marRight w:val="0"/>
      <w:marTop w:val="0"/>
      <w:marBottom w:val="0"/>
      <w:divBdr>
        <w:top w:val="none" w:sz="0" w:space="0" w:color="auto"/>
        <w:left w:val="none" w:sz="0" w:space="0" w:color="auto"/>
        <w:bottom w:val="none" w:sz="0" w:space="0" w:color="auto"/>
        <w:right w:val="none" w:sz="0" w:space="0" w:color="auto"/>
      </w:divBdr>
      <w:divsChild>
        <w:div w:id="97526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156610">
      <w:bodyDiv w:val="1"/>
      <w:marLeft w:val="0"/>
      <w:marRight w:val="0"/>
      <w:marTop w:val="0"/>
      <w:marBottom w:val="0"/>
      <w:divBdr>
        <w:top w:val="none" w:sz="0" w:space="0" w:color="auto"/>
        <w:left w:val="none" w:sz="0" w:space="0" w:color="auto"/>
        <w:bottom w:val="none" w:sz="0" w:space="0" w:color="auto"/>
        <w:right w:val="none" w:sz="0" w:space="0" w:color="auto"/>
      </w:divBdr>
      <w:divsChild>
        <w:div w:id="170428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55024872">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3789727">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76C2C"/>
    <w:rsid w:val="000C245F"/>
    <w:rsid w:val="0033235E"/>
    <w:rsid w:val="003B3A61"/>
    <w:rsid w:val="00417548"/>
    <w:rsid w:val="0063588A"/>
    <w:rsid w:val="006D0203"/>
    <w:rsid w:val="007F4556"/>
    <w:rsid w:val="0080736A"/>
    <w:rsid w:val="00852F43"/>
    <w:rsid w:val="0091076C"/>
    <w:rsid w:val="00971DD5"/>
    <w:rsid w:val="00A27BBB"/>
    <w:rsid w:val="00BE72BC"/>
    <w:rsid w:val="00C027BA"/>
    <w:rsid w:val="00D50177"/>
    <w:rsid w:val="00DE2402"/>
    <w:rsid w:val="00DE4EBE"/>
    <w:rsid w:val="00EB1796"/>
    <w:rsid w:val="00EB3EDC"/>
    <w:rsid w:val="00FE0797"/>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Template>
  <TotalTime>457</TotalTime>
  <Pages>2</Pages>
  <Words>403</Words>
  <Characters>2298</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Gestione Qualifica Insegnamento</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vqx226@cpt.local</cp:lastModifiedBy>
  <cp:revision>22</cp:revision>
  <cp:lastPrinted>2017-03-29T10:57:00Z</cp:lastPrinted>
  <dcterms:created xsi:type="dcterms:W3CDTF">2026-01-19T09:45:00Z</dcterms:created>
  <dcterms:modified xsi:type="dcterms:W3CDTF">2026-01-28T14:00:00Z</dcterms:modified>
</cp:coreProperties>
</file>