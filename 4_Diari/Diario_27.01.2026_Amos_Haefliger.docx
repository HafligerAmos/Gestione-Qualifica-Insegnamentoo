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0C11F609" w:rsidR="005D6E86" w:rsidRPr="001D1B3C" w:rsidRDefault="00D04A6F" w:rsidP="00632B06">
            <w:pPr>
              <w:rPr>
                <w:rFonts w:ascii="Arial" w:hAnsi="Arial" w:cs="Arial"/>
              </w:rPr>
            </w:pPr>
            <w:r>
              <w:rPr>
                <w:rFonts w:ascii="Arial" w:hAnsi="Arial" w:cs="Arial"/>
              </w:rPr>
              <w:t>CPT Trevano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14C95A95" w:rsidR="005D6E86" w:rsidRPr="001D1B3C" w:rsidRDefault="00D04A6F" w:rsidP="00632B06">
            <w:pPr>
              <w:rPr>
                <w:rFonts w:ascii="Arial" w:hAnsi="Arial" w:cs="Arial"/>
              </w:rPr>
            </w:pPr>
            <w:r>
              <w:rPr>
                <w:rFonts w:ascii="Arial" w:hAnsi="Arial" w:cs="Arial"/>
              </w:rPr>
              <w:t>2</w:t>
            </w:r>
            <w:r w:rsidR="00633E4A">
              <w:rPr>
                <w:rFonts w:ascii="Arial" w:hAnsi="Arial" w:cs="Arial"/>
              </w:rPr>
              <w:t>7</w:t>
            </w:r>
            <w:r w:rsidR="005D6E86" w:rsidRPr="001D1B3C">
              <w:rPr>
                <w:rFonts w:ascii="Arial" w:hAnsi="Arial" w:cs="Arial"/>
              </w:rPr>
              <w:t>.</w:t>
            </w:r>
            <w:r>
              <w:rPr>
                <w:rFonts w:ascii="Arial" w:hAnsi="Arial" w:cs="Arial"/>
              </w:rPr>
              <w:t>01</w:t>
            </w:r>
            <w:r w:rsidR="005D6E86" w:rsidRPr="001D1B3C">
              <w:rPr>
                <w:rFonts w:ascii="Arial" w:hAnsi="Arial" w:cs="Arial"/>
              </w:rPr>
              <w:t>.</w:t>
            </w:r>
            <w:r>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3081EAB3" w:rsidR="005D6E86" w:rsidRPr="001D1B3C" w:rsidRDefault="00B126A8" w:rsidP="00632B06">
            <w:pPr>
              <w:rPr>
                <w:rFonts w:ascii="Arial" w:hAnsi="Arial" w:cs="Arial"/>
              </w:rPr>
            </w:pPr>
            <w:r>
              <w:rPr>
                <w:rFonts w:ascii="Arial" w:hAnsi="Arial" w:cs="Arial"/>
              </w:rPr>
              <w:t>08:20 – 11:30</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42E2E3B5" w:rsidR="005D6E86" w:rsidRPr="001D1B3C" w:rsidRDefault="00D11EDA" w:rsidP="00632B06">
            <w:pPr>
              <w:rPr>
                <w:rFonts w:ascii="Arial" w:hAnsi="Arial" w:cs="Arial"/>
              </w:rPr>
            </w:pPr>
            <w:r>
              <w:rPr>
                <w:rFonts w:ascii="Arial" w:hAnsi="Arial" w:cs="Arial"/>
              </w:rPr>
              <w:t>14:15</w:t>
            </w:r>
            <w:r w:rsidR="00B126A8">
              <w:rPr>
                <w:rFonts w:ascii="Arial" w:hAnsi="Arial" w:cs="Arial"/>
              </w:rPr>
              <w:t xml:space="preserve"> – 15:45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0" w:name="OLE_LINK10"/>
            <w:bookmarkStart w:id="1" w:name="OLE_LINK11"/>
            <w:bookmarkStart w:id="2" w:name="OLE_LINK12"/>
            <w:r w:rsidRPr="001D1B3C">
              <w:rPr>
                <w:rFonts w:ascii="Arial" w:hAnsi="Arial" w:cs="Arial"/>
              </w:rPr>
              <w:t>Lavori svolti</w:t>
            </w:r>
          </w:p>
        </w:tc>
      </w:tr>
      <w:tr w:rsidR="00632B06" w:rsidRPr="001D1B3C" w14:paraId="199D0E7C" w14:textId="77777777" w:rsidTr="00632B06">
        <w:tc>
          <w:tcPr>
            <w:tcW w:w="9854" w:type="dxa"/>
          </w:tcPr>
          <w:p w14:paraId="1C5BE1CF" w14:textId="77777777" w:rsidR="00D04A6F" w:rsidRDefault="00B126A8" w:rsidP="00AB580C">
            <w:pPr>
              <w:rPr>
                <w:rFonts w:ascii="Arial" w:hAnsi="Arial" w:cs="Arial"/>
              </w:rPr>
            </w:pPr>
            <w:r>
              <w:rPr>
                <w:rFonts w:ascii="Arial" w:hAnsi="Arial" w:cs="Arial"/>
              </w:rPr>
              <w:t>08:20 – 09:</w:t>
            </w:r>
            <w:r w:rsidR="00C7720E">
              <w:rPr>
                <w:rFonts w:ascii="Arial" w:hAnsi="Arial" w:cs="Arial"/>
              </w:rPr>
              <w:t>00</w:t>
            </w:r>
            <w:r>
              <w:rPr>
                <w:rFonts w:ascii="Arial" w:hAnsi="Arial" w:cs="Arial"/>
              </w:rPr>
              <w:t xml:space="preserve"> | Ultimazione </w:t>
            </w:r>
            <w:r w:rsidR="008D3E09">
              <w:rPr>
                <w:rFonts w:ascii="Arial" w:hAnsi="Arial" w:cs="Arial"/>
              </w:rPr>
              <w:t>Trello con tutte le task necessarie</w:t>
            </w:r>
          </w:p>
          <w:p w14:paraId="2FF9F840" w14:textId="2A1DDFAA" w:rsidR="00C7720E" w:rsidRDefault="00C7720E" w:rsidP="00AB580C">
            <w:pPr>
              <w:rPr>
                <w:rFonts w:ascii="Arial" w:hAnsi="Arial" w:cs="Arial"/>
              </w:rPr>
            </w:pPr>
            <w:r>
              <w:rPr>
                <w:rFonts w:ascii="Arial" w:hAnsi="Arial" w:cs="Arial"/>
              </w:rPr>
              <w:t>09:00 – 09:</w:t>
            </w:r>
            <w:r w:rsidR="0089588F">
              <w:rPr>
                <w:rFonts w:ascii="Arial" w:hAnsi="Arial" w:cs="Arial"/>
              </w:rPr>
              <w:t>50</w:t>
            </w:r>
            <w:r>
              <w:rPr>
                <w:rFonts w:ascii="Arial" w:hAnsi="Arial" w:cs="Arial"/>
              </w:rPr>
              <w:t xml:space="preserve"> | Individuazione sezioni ambigue nel QdC, mia proposta di riformula del documento QdC senza lasciare ambiguità.</w:t>
            </w:r>
          </w:p>
          <w:p w14:paraId="5A987802" w14:textId="6F2DEDC8" w:rsidR="00CD58AF" w:rsidRDefault="0089588F" w:rsidP="00AB580C">
            <w:pPr>
              <w:rPr>
                <w:rFonts w:ascii="Arial" w:hAnsi="Arial" w:cs="Arial"/>
              </w:rPr>
            </w:pPr>
            <w:r>
              <w:rPr>
                <w:rFonts w:ascii="Arial" w:hAnsi="Arial" w:cs="Arial"/>
              </w:rPr>
              <w:t>10:05</w:t>
            </w:r>
            <w:r w:rsidR="00CD58AF">
              <w:rPr>
                <w:rFonts w:ascii="Arial" w:hAnsi="Arial" w:cs="Arial"/>
              </w:rPr>
              <w:t xml:space="preserve"> – </w:t>
            </w:r>
            <w:r>
              <w:rPr>
                <w:rFonts w:ascii="Arial" w:hAnsi="Arial" w:cs="Arial"/>
              </w:rPr>
              <w:t>11:</w:t>
            </w:r>
            <w:r w:rsidR="009B5B41">
              <w:rPr>
                <w:rFonts w:ascii="Arial" w:hAnsi="Arial" w:cs="Arial"/>
              </w:rPr>
              <w:t>15</w:t>
            </w:r>
            <w:r w:rsidR="00CD58AF">
              <w:rPr>
                <w:rFonts w:ascii="Arial" w:hAnsi="Arial" w:cs="Arial"/>
              </w:rPr>
              <w:t xml:space="preserve"> | </w:t>
            </w:r>
            <w:r w:rsidR="009B5B41">
              <w:rPr>
                <w:rFonts w:ascii="Arial" w:hAnsi="Arial" w:cs="Arial"/>
              </w:rPr>
              <w:t>Preparazione documentazione</w:t>
            </w:r>
          </w:p>
          <w:p w14:paraId="113016DA" w14:textId="44DA2EA2" w:rsidR="00545834" w:rsidRDefault="00545834" w:rsidP="00AB580C">
            <w:pPr>
              <w:rPr>
                <w:rFonts w:ascii="Arial" w:hAnsi="Arial" w:cs="Arial"/>
              </w:rPr>
            </w:pPr>
            <w:r>
              <w:rPr>
                <w:rFonts w:ascii="Arial" w:hAnsi="Arial" w:cs="Arial"/>
              </w:rPr>
              <w:t>11:15 – 11:20 | Aggiornamento Diario</w:t>
            </w:r>
          </w:p>
          <w:p w14:paraId="51A33A32" w14:textId="77777777" w:rsidR="00C7720E" w:rsidRDefault="009B5B41" w:rsidP="00AB580C">
            <w:pPr>
              <w:rPr>
                <w:rFonts w:ascii="Arial" w:hAnsi="Arial" w:cs="Arial"/>
              </w:rPr>
            </w:pPr>
            <w:r>
              <w:rPr>
                <w:rFonts w:ascii="Arial" w:hAnsi="Arial" w:cs="Arial"/>
              </w:rPr>
              <w:t>11:</w:t>
            </w:r>
            <w:r w:rsidR="00545834">
              <w:rPr>
                <w:rFonts w:ascii="Arial" w:hAnsi="Arial" w:cs="Arial"/>
              </w:rPr>
              <w:t>20</w:t>
            </w:r>
            <w:r>
              <w:rPr>
                <w:rFonts w:ascii="Arial" w:hAnsi="Arial" w:cs="Arial"/>
              </w:rPr>
              <w:t xml:space="preserve"> – 11:35 | Ripasso metodologia Agile per progetti</w:t>
            </w:r>
          </w:p>
          <w:p w14:paraId="2A2B3F8B" w14:textId="77777777" w:rsidR="0026253B" w:rsidRDefault="0026253B" w:rsidP="00AB580C">
            <w:pPr>
              <w:rPr>
                <w:rFonts w:ascii="Arial" w:hAnsi="Arial" w:cs="Arial"/>
              </w:rPr>
            </w:pPr>
            <w:r>
              <w:rPr>
                <w:rFonts w:ascii="Arial" w:hAnsi="Arial" w:cs="Arial"/>
              </w:rPr>
              <w:t>14:15 – 15:00 | Rivisitazione task Trello</w:t>
            </w:r>
          </w:p>
          <w:p w14:paraId="3BDFF3E9" w14:textId="3A23F591" w:rsidR="00080D3B" w:rsidRPr="001D1B3C" w:rsidRDefault="00080D3B" w:rsidP="00AB580C">
            <w:pPr>
              <w:rPr>
                <w:rFonts w:ascii="Arial" w:hAnsi="Arial" w:cs="Arial"/>
              </w:rPr>
            </w:pPr>
            <w:r>
              <w:rPr>
                <w:rFonts w:ascii="Arial" w:hAnsi="Arial" w:cs="Arial"/>
              </w:rPr>
              <w:t>15:00 – 15:45 | Inizio Gantt + GitLab</w:t>
            </w:r>
          </w:p>
        </w:tc>
      </w:tr>
      <w:bookmarkEnd w:id="0"/>
      <w:bookmarkEnd w:id="1"/>
      <w:bookmarkEnd w:id="2"/>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92679BA" w14:textId="77777777" w:rsidR="006D4226" w:rsidRDefault="00C7720E" w:rsidP="00434F37">
            <w:pPr>
              <w:rPr>
                <w:rFonts w:ascii="Arial" w:hAnsi="Arial" w:cs="Arial"/>
              </w:rPr>
            </w:pPr>
            <w:r>
              <w:rPr>
                <w:rFonts w:ascii="Arial" w:hAnsi="Arial" w:cs="Arial"/>
              </w:rPr>
              <w:t>Più che un problema, un’ambiguità che ho trovato è che il documento include alcune ambiguità che devono essere sistemate per evitare incomprensioni, funzionalità sotto intese per il docente responsabile ma non per me, Questo per poter firmare una forma definitiva del QdC.</w:t>
            </w:r>
          </w:p>
          <w:p w14:paraId="6A93E924" w14:textId="77777777" w:rsidR="00373A2E" w:rsidRDefault="00373A2E" w:rsidP="00434F37">
            <w:pPr>
              <w:rPr>
                <w:rFonts w:ascii="Arial" w:hAnsi="Arial" w:cs="Arial"/>
              </w:rPr>
            </w:pPr>
          </w:p>
          <w:p w14:paraId="6600CB92" w14:textId="6129A7F8" w:rsidR="009B5B41" w:rsidRDefault="009B5B41" w:rsidP="00434F37">
            <w:pPr>
              <w:rPr>
                <w:rFonts w:ascii="Arial" w:hAnsi="Arial" w:cs="Arial"/>
              </w:rPr>
            </w:pPr>
            <w:r>
              <w:rPr>
                <w:rFonts w:ascii="Arial" w:hAnsi="Arial" w:cs="Arial"/>
              </w:rPr>
              <w:t>Ho avuto un problema con il gantt perché pernsavo di svilupparlo grazie a Jira, un’applicativo di Atlassian, stessa casa produttrice di Trello, grazie a Jira, possiamo inserire le task da fare come faremmo normalmente su Trello e c’è le inserisce automaticamente in un gantt.</w:t>
            </w:r>
            <w:r>
              <w:rPr>
                <w:rFonts w:ascii="Arial" w:hAnsi="Arial" w:cs="Arial"/>
              </w:rPr>
              <w:br/>
              <w:t>Ho purtroppo avuto dei problemi con questa teconologia essendo che ho creato le 75 task su trello e non su Jira, e importandole da uno all’altro queste non vengono inserite nel gantt, di conseguenza ho provato a risolvere il problema con scarsi risultati e di conseguenza ho optato per sviluppare il gantt con project.</w:t>
            </w:r>
          </w:p>
          <w:p w14:paraId="1504659B" w14:textId="77777777" w:rsidR="00CD58AF" w:rsidRDefault="00CD58AF" w:rsidP="00434F37">
            <w:pPr>
              <w:rPr>
                <w:rFonts w:ascii="Arial" w:hAnsi="Arial" w:cs="Arial"/>
              </w:rPr>
            </w:pPr>
          </w:p>
          <w:p w14:paraId="0FCB39B2" w14:textId="5C4A0C1F" w:rsidR="006C2BC0" w:rsidRPr="001D1B3C" w:rsidRDefault="006C2BC0" w:rsidP="00434F37">
            <w:pPr>
              <w:rPr>
                <w:rFonts w:ascii="Arial" w:hAnsi="Arial" w:cs="Arial"/>
              </w:rPr>
            </w:pPr>
            <w:r>
              <w:rPr>
                <w:rFonts w:ascii="Arial" w:hAnsi="Arial" w:cs="Arial"/>
              </w:rPr>
              <w:t>Ho valutato se utilizzare una metodologia Agile o Waterfall per la realizzazione del progetto ma essendo che non ho fasi di implementazione per una buona parte del progetto (rimpiazzata dall’analisi della situazione gia presente), non potrei fare sprint di implementazione e test, di conseguenza preferisco optare per una metodologia Waterfall con una pianificazione rigida da seguire.</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2D71C7F9" w:rsidR="00632B06" w:rsidRPr="001D1B3C" w:rsidRDefault="009B5B41" w:rsidP="00434F37">
            <w:pPr>
              <w:rPr>
                <w:rFonts w:ascii="Arial" w:hAnsi="Arial" w:cs="Arial"/>
              </w:rPr>
            </w:pPr>
            <w:r>
              <w:rPr>
                <w:rFonts w:ascii="Arial" w:hAnsi="Arial" w:cs="Arial"/>
              </w:rPr>
              <w:t>Pianificazione vera e propria su gantt ancora da sviluppare ma idealmente in linea.</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58F6FF82" w:rsidR="00632B06" w:rsidRPr="001D1B3C" w:rsidRDefault="00080D3B" w:rsidP="00434F37">
            <w:pPr>
              <w:rPr>
                <w:rFonts w:ascii="Arial" w:hAnsi="Arial" w:cs="Arial"/>
              </w:rPr>
            </w:pPr>
            <w:r>
              <w:rPr>
                <w:rFonts w:ascii="Arial" w:hAnsi="Arial" w:cs="Arial"/>
              </w:rPr>
              <w:t xml:space="preserve">Gantt, GitLab, </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68827551"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AB4F26">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AB4F26">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4E1E35BB"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CB140A">
            <w:rPr>
              <w:rFonts w:ascii="Arial" w:hAnsi="Arial" w:cs="Arial"/>
            </w:rPr>
            <w:t>ChatGPT</w:t>
          </w:r>
        </w:sdtContent>
      </w:sdt>
    </w:p>
    <w:p w14:paraId="61085D49" w14:textId="77777777" w:rsidR="00872C0D" w:rsidRPr="00872C0D" w:rsidRDefault="00872C0D" w:rsidP="00872C0D">
      <w:pPr>
        <w:pStyle w:val="Nessunaspaziatura"/>
        <w:rPr>
          <w:rFonts w:ascii="Arial" w:hAnsi="Arial" w:cs="Arial"/>
        </w:rPr>
      </w:pPr>
    </w:p>
    <w:p w14:paraId="18EFA86B" w14:textId="3CF85E70"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00990D53">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1"/>
            <w14:checkedState w14:val="2612" w14:font="MS Gothic"/>
            <w14:uncheckedState w14:val="2610" w14:font="MS Gothic"/>
          </w14:checkbox>
        </w:sdtPr>
        <w:sdtContent>
          <w:r w:rsidR="00990D53">
            <w:rPr>
              <w:rFonts w:ascii="MS Gothic" w:eastAsia="MS Gothic" w:hAnsi="MS Gothic" w:cs="Segoe UI Symbol" w:hint="eastAsia"/>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3" w:name="_Hlk219186319"/>
    </w:p>
    <w:sdt>
      <w:sdtPr>
        <w:rPr>
          <w:rFonts w:ascii="Arial" w:hAnsi="Arial" w:cs="Arial"/>
        </w:rPr>
        <w:alias w:val="Prompt AI"/>
        <w:tag w:val="Prompt AI"/>
        <w:id w:val="-661308999"/>
        <w:placeholder>
          <w:docPart w:val="6043C4EFD98A4CC3927C6CBC295759B1"/>
        </w:placeholder>
        <w15:color w:val="C0C0C0"/>
      </w:sdtPr>
      <w:sdtContent>
        <w:p w14:paraId="3B8617A2" w14:textId="5070BA5C" w:rsidR="00872C0D" w:rsidRDefault="00990D53" w:rsidP="00990D53">
          <w:pPr>
            <w:pStyle w:val="Nessunaspaziatura"/>
            <w:spacing w:line="276" w:lineRule="auto"/>
            <w:rPr>
              <w:rFonts w:ascii="Arial" w:hAnsi="Arial" w:cs="Arial"/>
            </w:rPr>
          </w:pPr>
          <w:r w:rsidRPr="00990D53">
            <w:rPr>
              <w:rFonts w:ascii="Arial" w:hAnsi="Arial" w:cs="Arial"/>
            </w:rPr>
            <w:t>Allora, ho costruito tutto il trello con tutte le task che devo fare, ho poi scoperto che su jira, mi si crea il gantt direttamente dalle task che creo come se fosse trello. Il problema è appunto che ho creato le task su trello e non su jira, c'è un modo per importarle o devo riscriverle tutte</w:t>
          </w:r>
        </w:p>
      </w:sdtContent>
    </w:sdt>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3" w:displacedByCustomXml="next"/>
    <w:sdt>
      <w:sdtPr>
        <w:rPr>
          <w:rFonts w:ascii="Arial" w:hAnsi="Arial" w:cs="Arial"/>
        </w:rPr>
        <w:alias w:val="Risposta AI"/>
        <w:tag w:val="Risposta AI"/>
        <w:id w:val="311921044"/>
        <w:placeholder>
          <w:docPart w:val="A99F6FF124534E1D97965DDBA679A1CB"/>
        </w:placeholder>
        <w15:color w:val="C0C0C0"/>
      </w:sdtPr>
      <w:sdtContent>
        <w:p w14:paraId="3E6D96AF" w14:textId="77777777" w:rsidR="00990D53" w:rsidRPr="00990D53" w:rsidRDefault="00990D53" w:rsidP="00990D53">
          <w:pPr>
            <w:pStyle w:val="Nessunaspaziatura"/>
            <w:rPr>
              <w:rFonts w:ascii="Arial" w:hAnsi="Arial" w:cs="Arial"/>
            </w:rPr>
          </w:pPr>
          <w:r w:rsidRPr="00990D53">
            <w:rPr>
              <w:rFonts w:ascii="Arial" w:hAnsi="Arial" w:cs="Arial"/>
            </w:rPr>
            <w:t xml:space="preserve">Sì, **non devi riscriverle tutte** </w:t>
          </w:r>
          <w:r w:rsidRPr="00990D53">
            <w:rPr>
              <w:rFonts w:ascii="Segoe UI Emoji" w:hAnsi="Segoe UI Emoji" w:cs="Segoe UI Emoji"/>
            </w:rPr>
            <w:t>👍</w:t>
          </w:r>
        </w:p>
        <w:p w14:paraId="0D3A9995" w14:textId="77777777" w:rsidR="00990D53" w:rsidRPr="00990D53" w:rsidRDefault="00990D53" w:rsidP="00990D53">
          <w:pPr>
            <w:pStyle w:val="Nessunaspaziatura"/>
            <w:rPr>
              <w:rFonts w:ascii="Arial" w:hAnsi="Arial" w:cs="Arial"/>
            </w:rPr>
          </w:pPr>
          <w:r w:rsidRPr="00990D53">
            <w:rPr>
              <w:rFonts w:ascii="Arial" w:hAnsi="Arial" w:cs="Arial"/>
            </w:rPr>
            <w:t>Hai diverse strade per portare le task da **Trello a Jira**, e una è decisamente la migliore.</w:t>
          </w:r>
        </w:p>
        <w:p w14:paraId="1C22B316" w14:textId="77777777" w:rsidR="00990D53" w:rsidRPr="00990D53" w:rsidRDefault="00990D53" w:rsidP="00990D53">
          <w:pPr>
            <w:pStyle w:val="Nessunaspaziatura"/>
            <w:rPr>
              <w:rFonts w:ascii="Arial" w:hAnsi="Arial" w:cs="Arial"/>
            </w:rPr>
          </w:pPr>
        </w:p>
        <w:p w14:paraId="7A3D112E" w14:textId="77777777" w:rsidR="00990D53" w:rsidRPr="00990D53" w:rsidRDefault="00990D53" w:rsidP="00990D53">
          <w:pPr>
            <w:pStyle w:val="Nessunaspaziatura"/>
            <w:rPr>
              <w:rFonts w:ascii="Arial" w:hAnsi="Arial" w:cs="Arial"/>
            </w:rPr>
          </w:pPr>
          <w:r w:rsidRPr="00990D53">
            <w:rPr>
              <w:rFonts w:ascii="Arial" w:hAnsi="Arial" w:cs="Arial"/>
            </w:rPr>
            <w:t>---</w:t>
          </w:r>
        </w:p>
        <w:p w14:paraId="13C908C6" w14:textId="77777777" w:rsidR="00990D53" w:rsidRPr="00990D53" w:rsidRDefault="00990D53" w:rsidP="00990D53">
          <w:pPr>
            <w:pStyle w:val="Nessunaspaziatura"/>
            <w:rPr>
              <w:rFonts w:ascii="Arial" w:hAnsi="Arial" w:cs="Arial"/>
            </w:rPr>
          </w:pPr>
        </w:p>
        <w:p w14:paraId="22625F89" w14:textId="77777777" w:rsidR="00990D53" w:rsidRPr="00990D53" w:rsidRDefault="00990D53" w:rsidP="00990D53">
          <w:pPr>
            <w:pStyle w:val="Nessunaspaziatura"/>
            <w:rPr>
              <w:rFonts w:ascii="Arial" w:hAnsi="Arial" w:cs="Arial"/>
            </w:rPr>
          </w:pPr>
          <w:r w:rsidRPr="00990D53">
            <w:rPr>
              <w:rFonts w:ascii="Arial" w:hAnsi="Arial" w:cs="Arial"/>
            </w:rPr>
            <w:t xml:space="preserve">## </w:t>
          </w:r>
          <w:r w:rsidRPr="00990D53">
            <w:rPr>
              <w:rFonts w:ascii="Segoe UI Emoji" w:hAnsi="Segoe UI Emoji" w:cs="Segoe UI Emoji"/>
            </w:rPr>
            <w:t>✅</w:t>
          </w:r>
          <w:r w:rsidRPr="00990D53">
            <w:rPr>
              <w:rFonts w:ascii="Arial" w:hAnsi="Arial" w:cs="Arial"/>
            </w:rPr>
            <w:t xml:space="preserve"> Metodo consigliato: Importatore ufficiale Trello → Jira</w:t>
          </w:r>
        </w:p>
        <w:p w14:paraId="32F7C8D0" w14:textId="77777777" w:rsidR="00990D53" w:rsidRPr="00990D53" w:rsidRDefault="00990D53" w:rsidP="00990D53">
          <w:pPr>
            <w:pStyle w:val="Nessunaspaziatura"/>
            <w:rPr>
              <w:rFonts w:ascii="Arial" w:hAnsi="Arial" w:cs="Arial"/>
            </w:rPr>
          </w:pPr>
        </w:p>
        <w:p w14:paraId="66DF9652" w14:textId="77777777" w:rsidR="00990D53" w:rsidRPr="00990D53" w:rsidRDefault="00990D53" w:rsidP="00990D53">
          <w:pPr>
            <w:pStyle w:val="Nessunaspaziatura"/>
            <w:rPr>
              <w:rFonts w:ascii="Arial" w:hAnsi="Arial" w:cs="Arial"/>
            </w:rPr>
          </w:pPr>
          <w:r w:rsidRPr="00990D53">
            <w:rPr>
              <w:rFonts w:ascii="Arial" w:hAnsi="Arial" w:cs="Arial"/>
            </w:rPr>
            <w:t>Atlassian ha un **importatore nativo** fatto apposta per questo caso.</w:t>
          </w:r>
        </w:p>
        <w:p w14:paraId="2A96C1EC" w14:textId="77777777" w:rsidR="00990D53" w:rsidRPr="00990D53" w:rsidRDefault="00990D53" w:rsidP="00990D53">
          <w:pPr>
            <w:pStyle w:val="Nessunaspaziatura"/>
            <w:rPr>
              <w:rFonts w:ascii="Arial" w:hAnsi="Arial" w:cs="Arial"/>
            </w:rPr>
          </w:pPr>
        </w:p>
        <w:p w14:paraId="749A576B" w14:textId="77777777" w:rsidR="00990D53" w:rsidRPr="00990D53" w:rsidRDefault="00990D53" w:rsidP="00990D53">
          <w:pPr>
            <w:pStyle w:val="Nessunaspaziatura"/>
            <w:rPr>
              <w:rFonts w:ascii="Arial" w:hAnsi="Arial" w:cs="Arial"/>
            </w:rPr>
          </w:pPr>
          <w:r w:rsidRPr="00990D53">
            <w:rPr>
              <w:rFonts w:ascii="Arial" w:hAnsi="Arial" w:cs="Arial"/>
            </w:rPr>
            <w:t>### Come funziona (in pratica)</w:t>
          </w:r>
        </w:p>
        <w:p w14:paraId="60189828" w14:textId="77777777" w:rsidR="00990D53" w:rsidRPr="00990D53" w:rsidRDefault="00990D53" w:rsidP="00990D53">
          <w:pPr>
            <w:pStyle w:val="Nessunaspaziatura"/>
            <w:rPr>
              <w:rFonts w:ascii="Arial" w:hAnsi="Arial" w:cs="Arial"/>
            </w:rPr>
          </w:pPr>
        </w:p>
        <w:p w14:paraId="2A923323" w14:textId="77777777" w:rsidR="00990D53" w:rsidRPr="00990D53" w:rsidRDefault="00990D53" w:rsidP="00990D53">
          <w:pPr>
            <w:pStyle w:val="Nessunaspaziatura"/>
            <w:rPr>
              <w:rFonts w:ascii="Arial" w:hAnsi="Arial" w:cs="Arial"/>
            </w:rPr>
          </w:pPr>
          <w:r w:rsidRPr="00990D53">
            <w:rPr>
              <w:rFonts w:ascii="Arial" w:hAnsi="Arial" w:cs="Arial"/>
            </w:rPr>
            <w:t>* Colleghi l’account Trello a Jira</w:t>
          </w:r>
        </w:p>
        <w:p w14:paraId="45C0A22D" w14:textId="77777777" w:rsidR="00990D53" w:rsidRPr="00990D53" w:rsidRDefault="00990D53" w:rsidP="00990D53">
          <w:pPr>
            <w:pStyle w:val="Nessunaspaziatura"/>
            <w:rPr>
              <w:rFonts w:ascii="Arial" w:hAnsi="Arial" w:cs="Arial"/>
            </w:rPr>
          </w:pPr>
          <w:r w:rsidRPr="00990D53">
            <w:rPr>
              <w:rFonts w:ascii="Arial" w:hAnsi="Arial" w:cs="Arial"/>
            </w:rPr>
            <w:t>* Scegli **board e liste**</w:t>
          </w:r>
        </w:p>
        <w:p w14:paraId="0A1A77BC" w14:textId="77777777" w:rsidR="00990D53" w:rsidRPr="00990D53" w:rsidRDefault="00990D53" w:rsidP="00990D53">
          <w:pPr>
            <w:pStyle w:val="Nessunaspaziatura"/>
            <w:rPr>
              <w:rFonts w:ascii="Arial" w:hAnsi="Arial" w:cs="Arial"/>
            </w:rPr>
          </w:pPr>
          <w:r w:rsidRPr="00990D53">
            <w:rPr>
              <w:rFonts w:ascii="Arial" w:hAnsi="Arial" w:cs="Arial"/>
            </w:rPr>
            <w:t>* Jira crea automaticamente:</w:t>
          </w:r>
        </w:p>
        <w:p w14:paraId="3470238A" w14:textId="77777777" w:rsidR="00990D53" w:rsidRPr="00990D53" w:rsidRDefault="00990D53" w:rsidP="00990D53">
          <w:pPr>
            <w:pStyle w:val="Nessunaspaziatura"/>
            <w:rPr>
              <w:rFonts w:ascii="Arial" w:hAnsi="Arial" w:cs="Arial"/>
            </w:rPr>
          </w:pPr>
        </w:p>
        <w:p w14:paraId="4D104078" w14:textId="77777777" w:rsidR="00990D53" w:rsidRPr="00990D53" w:rsidRDefault="00990D53" w:rsidP="00990D53">
          <w:pPr>
            <w:pStyle w:val="Nessunaspaziatura"/>
            <w:rPr>
              <w:rFonts w:ascii="Arial" w:hAnsi="Arial" w:cs="Arial"/>
            </w:rPr>
          </w:pPr>
          <w:r w:rsidRPr="00990D53">
            <w:rPr>
              <w:rFonts w:ascii="Arial" w:hAnsi="Arial" w:cs="Arial"/>
            </w:rPr>
            <w:t xml:space="preserve">  * **Issue** (Task / Story)</w:t>
          </w:r>
        </w:p>
        <w:p w14:paraId="0386258C" w14:textId="77777777" w:rsidR="00990D53" w:rsidRPr="00990D53" w:rsidRDefault="00990D53" w:rsidP="00990D53">
          <w:pPr>
            <w:pStyle w:val="Nessunaspaziatura"/>
            <w:rPr>
              <w:rFonts w:ascii="Arial" w:hAnsi="Arial" w:cs="Arial"/>
            </w:rPr>
          </w:pPr>
          <w:r w:rsidRPr="00990D53">
            <w:rPr>
              <w:rFonts w:ascii="Arial" w:hAnsi="Arial" w:cs="Arial"/>
            </w:rPr>
            <w:t xml:space="preserve">  * **Stati** dal nome delle liste</w:t>
          </w:r>
        </w:p>
        <w:p w14:paraId="4C5B1931" w14:textId="77777777" w:rsidR="00990D53" w:rsidRPr="00990D53" w:rsidRDefault="00990D53" w:rsidP="00990D53">
          <w:pPr>
            <w:pStyle w:val="Nessunaspaziatura"/>
            <w:rPr>
              <w:rFonts w:ascii="Arial" w:hAnsi="Arial" w:cs="Arial"/>
            </w:rPr>
          </w:pPr>
          <w:r w:rsidRPr="00990D53">
            <w:rPr>
              <w:rFonts w:ascii="Arial" w:hAnsi="Arial" w:cs="Arial"/>
            </w:rPr>
            <w:t xml:space="preserve">  * **Descrizioni** dalle card</w:t>
          </w:r>
        </w:p>
        <w:p w14:paraId="5DE24284" w14:textId="77777777" w:rsidR="00990D53" w:rsidRPr="00990D53" w:rsidRDefault="00990D53" w:rsidP="00990D53">
          <w:pPr>
            <w:pStyle w:val="Nessunaspaziatura"/>
            <w:rPr>
              <w:rFonts w:ascii="Arial" w:hAnsi="Arial" w:cs="Arial"/>
            </w:rPr>
          </w:pPr>
          <w:r w:rsidRPr="00990D53">
            <w:rPr>
              <w:rFonts w:ascii="Arial" w:hAnsi="Arial" w:cs="Arial"/>
            </w:rPr>
            <w:t xml:space="preserve">  * **Checklist** → sub-task o checklist (configurabile)</w:t>
          </w:r>
        </w:p>
        <w:p w14:paraId="4C1EBA5D" w14:textId="77777777" w:rsidR="00990D53" w:rsidRPr="00990D53" w:rsidRDefault="00990D53" w:rsidP="00990D53">
          <w:pPr>
            <w:pStyle w:val="Nessunaspaziatura"/>
            <w:rPr>
              <w:rFonts w:ascii="Arial" w:hAnsi="Arial" w:cs="Arial"/>
            </w:rPr>
          </w:pPr>
          <w:r w:rsidRPr="00990D53">
            <w:rPr>
              <w:rFonts w:ascii="Arial" w:hAnsi="Arial" w:cs="Arial"/>
            </w:rPr>
            <w:t xml:space="preserve">  * **Allegati, commenti, label**</w:t>
          </w:r>
        </w:p>
        <w:p w14:paraId="51E057A7" w14:textId="77777777" w:rsidR="00990D53" w:rsidRPr="00990D53" w:rsidRDefault="00990D53" w:rsidP="00990D53">
          <w:pPr>
            <w:pStyle w:val="Nessunaspaziatura"/>
            <w:rPr>
              <w:rFonts w:ascii="Arial" w:hAnsi="Arial" w:cs="Arial"/>
            </w:rPr>
          </w:pPr>
        </w:p>
        <w:p w14:paraId="268F81A7" w14:textId="77777777" w:rsidR="00990D53" w:rsidRPr="00990D53" w:rsidRDefault="00990D53" w:rsidP="00990D53">
          <w:pPr>
            <w:pStyle w:val="Nessunaspaziatura"/>
            <w:rPr>
              <w:rFonts w:ascii="Arial" w:hAnsi="Arial" w:cs="Arial"/>
            </w:rPr>
          </w:pPr>
          <w:r w:rsidRPr="00990D53">
            <w:rPr>
              <w:rFonts w:ascii="Arial" w:hAnsi="Arial" w:cs="Arial"/>
            </w:rPr>
            <w:t>### Come fare</w:t>
          </w:r>
        </w:p>
        <w:p w14:paraId="6A6DB14B" w14:textId="77777777" w:rsidR="00990D53" w:rsidRPr="00990D53" w:rsidRDefault="00990D53" w:rsidP="00990D53">
          <w:pPr>
            <w:pStyle w:val="Nessunaspaziatura"/>
            <w:rPr>
              <w:rFonts w:ascii="Arial" w:hAnsi="Arial" w:cs="Arial"/>
            </w:rPr>
          </w:pPr>
        </w:p>
        <w:p w14:paraId="0D376AFB" w14:textId="77777777" w:rsidR="00990D53" w:rsidRPr="00990D53" w:rsidRDefault="00990D53" w:rsidP="00990D53">
          <w:pPr>
            <w:pStyle w:val="Nessunaspaziatura"/>
            <w:rPr>
              <w:rFonts w:ascii="Arial" w:hAnsi="Arial" w:cs="Arial"/>
            </w:rPr>
          </w:pPr>
          <w:r w:rsidRPr="00990D53">
            <w:rPr>
              <w:rFonts w:ascii="Arial" w:hAnsi="Arial" w:cs="Arial"/>
            </w:rPr>
            <w:t>1. Vai su **Jira**</w:t>
          </w:r>
        </w:p>
        <w:p w14:paraId="220FE5C5" w14:textId="77777777" w:rsidR="00990D53" w:rsidRPr="00990D53" w:rsidRDefault="00990D53" w:rsidP="00990D53">
          <w:pPr>
            <w:pStyle w:val="Nessunaspaziatura"/>
            <w:rPr>
              <w:rFonts w:ascii="Arial" w:hAnsi="Arial" w:cs="Arial"/>
              <w:lang w:val="de-CH"/>
            </w:rPr>
          </w:pPr>
          <w:r w:rsidRPr="00990D53">
            <w:rPr>
              <w:rFonts w:ascii="Arial" w:hAnsi="Arial" w:cs="Arial"/>
              <w:lang w:val="de-CH"/>
            </w:rPr>
            <w:t>2. **Settings → System → Import &amp; Export → Import External System**</w:t>
          </w:r>
        </w:p>
        <w:p w14:paraId="56EE6E16" w14:textId="77777777" w:rsidR="00990D53" w:rsidRPr="00990D53" w:rsidRDefault="00990D53" w:rsidP="00990D53">
          <w:pPr>
            <w:pStyle w:val="Nessunaspaziatura"/>
            <w:rPr>
              <w:rFonts w:ascii="Arial" w:hAnsi="Arial" w:cs="Arial"/>
              <w:lang w:val="de-CH"/>
            </w:rPr>
          </w:pPr>
          <w:r w:rsidRPr="00990D53">
            <w:rPr>
              <w:rFonts w:ascii="Arial" w:hAnsi="Arial" w:cs="Arial"/>
              <w:lang w:val="de-CH"/>
            </w:rPr>
            <w:t>3. Seleziona **Trello**</w:t>
          </w:r>
        </w:p>
        <w:p w14:paraId="140232B0" w14:textId="77777777" w:rsidR="00990D53" w:rsidRPr="00990D53" w:rsidRDefault="00990D53" w:rsidP="00990D53">
          <w:pPr>
            <w:pStyle w:val="Nessunaspaziatura"/>
            <w:rPr>
              <w:rFonts w:ascii="Arial" w:hAnsi="Arial" w:cs="Arial"/>
            </w:rPr>
          </w:pPr>
          <w:r w:rsidRPr="00990D53">
            <w:rPr>
              <w:rFonts w:ascii="Arial" w:hAnsi="Arial" w:cs="Arial"/>
            </w:rPr>
            <w:t>4. Autorizza l’account Trello</w:t>
          </w:r>
        </w:p>
        <w:p w14:paraId="335F449C" w14:textId="77777777" w:rsidR="00990D53" w:rsidRPr="00990D53" w:rsidRDefault="00990D53" w:rsidP="00990D53">
          <w:pPr>
            <w:pStyle w:val="Nessunaspaziatura"/>
            <w:rPr>
              <w:rFonts w:ascii="Arial" w:hAnsi="Arial" w:cs="Arial"/>
            </w:rPr>
          </w:pPr>
          <w:r w:rsidRPr="00990D53">
            <w:rPr>
              <w:rFonts w:ascii="Arial" w:hAnsi="Arial" w:cs="Arial"/>
            </w:rPr>
            <w:t>5. Scegli:</w:t>
          </w:r>
        </w:p>
        <w:p w14:paraId="68D7D0C3" w14:textId="77777777" w:rsidR="00990D53" w:rsidRPr="00990D53" w:rsidRDefault="00990D53" w:rsidP="00990D53">
          <w:pPr>
            <w:pStyle w:val="Nessunaspaziatura"/>
            <w:rPr>
              <w:rFonts w:ascii="Arial" w:hAnsi="Arial" w:cs="Arial"/>
            </w:rPr>
          </w:pPr>
        </w:p>
        <w:p w14:paraId="3A70BC9B" w14:textId="77777777" w:rsidR="00990D53" w:rsidRPr="00990D53" w:rsidRDefault="00990D53" w:rsidP="00990D53">
          <w:pPr>
            <w:pStyle w:val="Nessunaspaziatura"/>
            <w:rPr>
              <w:rFonts w:ascii="Arial" w:hAnsi="Arial" w:cs="Arial"/>
            </w:rPr>
          </w:pPr>
          <w:r w:rsidRPr="00990D53">
            <w:rPr>
              <w:rFonts w:ascii="Arial" w:hAnsi="Arial" w:cs="Arial"/>
            </w:rPr>
            <w:t xml:space="preserve">   * Board da importare</w:t>
          </w:r>
        </w:p>
        <w:p w14:paraId="12005224" w14:textId="77777777" w:rsidR="00990D53" w:rsidRPr="00990D53" w:rsidRDefault="00990D53" w:rsidP="00990D53">
          <w:pPr>
            <w:pStyle w:val="Nessunaspaziatura"/>
            <w:rPr>
              <w:rFonts w:ascii="Arial" w:hAnsi="Arial" w:cs="Arial"/>
            </w:rPr>
          </w:pPr>
          <w:r w:rsidRPr="00990D53">
            <w:rPr>
              <w:rFonts w:ascii="Arial" w:hAnsi="Arial" w:cs="Arial"/>
            </w:rPr>
            <w:lastRenderedPageBreak/>
            <w:t xml:space="preserve">   * Progetto Jira di destinazione</w:t>
          </w:r>
        </w:p>
        <w:p w14:paraId="315BDBA9" w14:textId="77777777" w:rsidR="00990D53" w:rsidRPr="00990D53" w:rsidRDefault="00990D53" w:rsidP="00990D53">
          <w:pPr>
            <w:pStyle w:val="Nessunaspaziatura"/>
            <w:rPr>
              <w:rFonts w:ascii="Arial" w:hAnsi="Arial" w:cs="Arial"/>
            </w:rPr>
          </w:pPr>
          <w:r w:rsidRPr="00990D53">
            <w:rPr>
              <w:rFonts w:ascii="Arial" w:hAnsi="Arial" w:cs="Arial"/>
            </w:rPr>
            <w:t xml:space="preserve">   * Mapping (liste → stati, card → issue type)</w:t>
          </w:r>
        </w:p>
        <w:p w14:paraId="2C06BF28" w14:textId="77777777" w:rsidR="00990D53" w:rsidRPr="00990D53" w:rsidRDefault="00990D53" w:rsidP="00990D53">
          <w:pPr>
            <w:pStyle w:val="Nessunaspaziatura"/>
            <w:rPr>
              <w:rFonts w:ascii="Arial" w:hAnsi="Arial" w:cs="Arial"/>
            </w:rPr>
          </w:pPr>
        </w:p>
        <w:p w14:paraId="19E0366D" w14:textId="77777777" w:rsidR="00990D53" w:rsidRPr="00990D53" w:rsidRDefault="00990D53" w:rsidP="00990D53">
          <w:pPr>
            <w:pStyle w:val="Nessunaspaziatura"/>
            <w:rPr>
              <w:rFonts w:ascii="Arial" w:hAnsi="Arial" w:cs="Arial"/>
            </w:rPr>
          </w:pPr>
          <w:r w:rsidRPr="00990D53">
            <w:rPr>
              <w:rFonts w:ascii="Segoe UI Emoji" w:hAnsi="Segoe UI Emoji" w:cs="Segoe UI Emoji"/>
            </w:rPr>
            <w:t>👉</w:t>
          </w:r>
          <w:r w:rsidRPr="00990D53">
            <w:rPr>
              <w:rFonts w:ascii="Arial" w:hAnsi="Arial" w:cs="Arial"/>
            </w:rPr>
            <w:t xml:space="preserve"> In 10–15 minuti hai tutto su Jira.</w:t>
          </w:r>
        </w:p>
        <w:p w14:paraId="4994C5B8" w14:textId="77777777" w:rsidR="00990D53" w:rsidRPr="00990D53" w:rsidRDefault="00990D53" w:rsidP="00990D53">
          <w:pPr>
            <w:pStyle w:val="Nessunaspaziatura"/>
            <w:rPr>
              <w:rFonts w:ascii="Arial" w:hAnsi="Arial" w:cs="Arial"/>
            </w:rPr>
          </w:pPr>
        </w:p>
        <w:p w14:paraId="6B7200AD" w14:textId="77777777" w:rsidR="00990D53" w:rsidRPr="00990D53" w:rsidRDefault="00990D53" w:rsidP="00990D53">
          <w:pPr>
            <w:pStyle w:val="Nessunaspaziatura"/>
            <w:rPr>
              <w:rFonts w:ascii="Arial" w:hAnsi="Arial" w:cs="Arial"/>
            </w:rPr>
          </w:pPr>
          <w:r w:rsidRPr="00990D53">
            <w:rPr>
              <w:rFonts w:ascii="Arial" w:hAnsi="Arial" w:cs="Arial"/>
            </w:rPr>
            <w:t>**Pro:**</w:t>
          </w:r>
        </w:p>
        <w:p w14:paraId="0F90EF14" w14:textId="77777777" w:rsidR="00990D53" w:rsidRPr="00990D53" w:rsidRDefault="00990D53" w:rsidP="00990D53">
          <w:pPr>
            <w:pStyle w:val="Nessunaspaziatura"/>
            <w:rPr>
              <w:rFonts w:ascii="Arial" w:hAnsi="Arial" w:cs="Arial"/>
            </w:rPr>
          </w:pPr>
        </w:p>
        <w:p w14:paraId="46307A0D" w14:textId="77777777" w:rsidR="00990D53" w:rsidRPr="00990D53" w:rsidRDefault="00990D53" w:rsidP="00990D53">
          <w:pPr>
            <w:pStyle w:val="Nessunaspaziatura"/>
            <w:rPr>
              <w:rFonts w:ascii="Arial" w:hAnsi="Arial" w:cs="Arial"/>
            </w:rPr>
          </w:pPr>
          <w:r w:rsidRPr="00990D53">
            <w:rPr>
              <w:rFonts w:ascii="Arial" w:hAnsi="Arial" w:cs="Arial"/>
            </w:rPr>
            <w:t>* Zero lavoro manuale</w:t>
          </w:r>
        </w:p>
        <w:p w14:paraId="4CC72FDF" w14:textId="77777777" w:rsidR="00990D53" w:rsidRPr="00990D53" w:rsidRDefault="00990D53" w:rsidP="00990D53">
          <w:pPr>
            <w:pStyle w:val="Nessunaspaziatura"/>
            <w:rPr>
              <w:rFonts w:ascii="Arial" w:hAnsi="Arial" w:cs="Arial"/>
            </w:rPr>
          </w:pPr>
          <w:r w:rsidRPr="00990D53">
            <w:rPr>
              <w:rFonts w:ascii="Arial" w:hAnsi="Arial" w:cs="Arial"/>
            </w:rPr>
            <w:t>* Mantieni la struttura mentale che hai già creato</w:t>
          </w:r>
        </w:p>
        <w:p w14:paraId="10844E1D" w14:textId="77777777" w:rsidR="00990D53" w:rsidRPr="00990D53" w:rsidRDefault="00990D53" w:rsidP="00990D53">
          <w:pPr>
            <w:pStyle w:val="Nessunaspaziatura"/>
            <w:rPr>
              <w:rFonts w:ascii="Arial" w:hAnsi="Arial" w:cs="Arial"/>
            </w:rPr>
          </w:pPr>
          <w:r w:rsidRPr="00990D53">
            <w:rPr>
              <w:rFonts w:ascii="Arial" w:hAnsi="Arial" w:cs="Arial"/>
            </w:rPr>
            <w:t>* Perfetto se vuoi il Gantt automatico</w:t>
          </w:r>
        </w:p>
        <w:p w14:paraId="3EB568AE" w14:textId="77777777" w:rsidR="00990D53" w:rsidRPr="00990D53" w:rsidRDefault="00990D53" w:rsidP="00990D53">
          <w:pPr>
            <w:pStyle w:val="Nessunaspaziatura"/>
            <w:rPr>
              <w:rFonts w:ascii="Arial" w:hAnsi="Arial" w:cs="Arial"/>
            </w:rPr>
          </w:pPr>
        </w:p>
        <w:p w14:paraId="507DB340" w14:textId="77777777" w:rsidR="00990D53" w:rsidRPr="00990D53" w:rsidRDefault="00990D53" w:rsidP="00990D53">
          <w:pPr>
            <w:pStyle w:val="Nessunaspaziatura"/>
            <w:rPr>
              <w:rFonts w:ascii="Arial" w:hAnsi="Arial" w:cs="Arial"/>
            </w:rPr>
          </w:pPr>
          <w:r w:rsidRPr="00990D53">
            <w:rPr>
              <w:rFonts w:ascii="Arial" w:hAnsi="Arial" w:cs="Arial"/>
            </w:rPr>
            <w:t>---</w:t>
          </w:r>
        </w:p>
        <w:p w14:paraId="01528881" w14:textId="77777777" w:rsidR="00990D53" w:rsidRPr="00990D53" w:rsidRDefault="00990D53" w:rsidP="00990D53">
          <w:pPr>
            <w:pStyle w:val="Nessunaspaziatura"/>
            <w:rPr>
              <w:rFonts w:ascii="Arial" w:hAnsi="Arial" w:cs="Arial"/>
            </w:rPr>
          </w:pPr>
        </w:p>
        <w:p w14:paraId="564B5FB4" w14:textId="77777777" w:rsidR="00990D53" w:rsidRPr="00990D53" w:rsidRDefault="00990D53" w:rsidP="00990D53">
          <w:pPr>
            <w:pStyle w:val="Nessunaspaziatura"/>
            <w:rPr>
              <w:rFonts w:ascii="Arial" w:hAnsi="Arial" w:cs="Arial"/>
            </w:rPr>
          </w:pPr>
          <w:r w:rsidRPr="00990D53">
            <w:rPr>
              <w:rFonts w:ascii="Arial" w:hAnsi="Arial" w:cs="Arial"/>
            </w:rPr>
            <w:t xml:space="preserve">## </w:t>
          </w:r>
          <w:r w:rsidRPr="00990D53">
            <w:rPr>
              <w:rFonts w:ascii="Segoe UI Symbol" w:hAnsi="Segoe UI Symbol" w:cs="Segoe UI Symbol"/>
            </w:rPr>
            <w:t>⚠</w:t>
          </w:r>
          <w:r w:rsidRPr="00990D53">
            <w:rPr>
              <w:rFonts w:ascii="Arial" w:hAnsi="Arial" w:cs="Arial"/>
            </w:rPr>
            <w:t>️ Attenzione a una cosa importante (da informatico te lo dico diretto)</w:t>
          </w:r>
        </w:p>
        <w:p w14:paraId="24A367FE" w14:textId="77777777" w:rsidR="00990D53" w:rsidRPr="00990D53" w:rsidRDefault="00990D53" w:rsidP="00990D53">
          <w:pPr>
            <w:pStyle w:val="Nessunaspaziatura"/>
            <w:rPr>
              <w:rFonts w:ascii="Arial" w:hAnsi="Arial" w:cs="Arial"/>
            </w:rPr>
          </w:pPr>
        </w:p>
        <w:p w14:paraId="2BD933EC" w14:textId="77777777" w:rsidR="00990D53" w:rsidRPr="00990D53" w:rsidRDefault="00990D53" w:rsidP="00990D53">
          <w:pPr>
            <w:pStyle w:val="Nessunaspaziatura"/>
            <w:rPr>
              <w:rFonts w:ascii="Arial" w:hAnsi="Arial" w:cs="Arial"/>
            </w:rPr>
          </w:pPr>
          <w:r w:rsidRPr="00990D53">
            <w:rPr>
              <w:rFonts w:ascii="Arial" w:hAnsi="Arial" w:cs="Arial"/>
            </w:rPr>
            <w:t>Prima di importare, fermati **5 minuti** e chiediti:</w:t>
          </w:r>
        </w:p>
        <w:p w14:paraId="46A9A480" w14:textId="77777777" w:rsidR="00990D53" w:rsidRPr="00990D53" w:rsidRDefault="00990D53" w:rsidP="00990D53">
          <w:pPr>
            <w:pStyle w:val="Nessunaspaziatura"/>
            <w:rPr>
              <w:rFonts w:ascii="Arial" w:hAnsi="Arial" w:cs="Arial"/>
            </w:rPr>
          </w:pPr>
        </w:p>
        <w:p w14:paraId="75188C14" w14:textId="77777777" w:rsidR="00990D53" w:rsidRPr="00990D53" w:rsidRDefault="00990D53" w:rsidP="00990D53">
          <w:pPr>
            <w:pStyle w:val="Nessunaspaziatura"/>
            <w:rPr>
              <w:rFonts w:ascii="Arial" w:hAnsi="Arial" w:cs="Arial"/>
            </w:rPr>
          </w:pPr>
          <w:r w:rsidRPr="00990D53">
            <w:rPr>
              <w:rFonts w:ascii="Arial" w:hAnsi="Arial" w:cs="Arial"/>
            </w:rPr>
            <w:t>&gt; Le liste di Trello rappresentano *stati* (To do / In progress / Done)</w:t>
          </w:r>
        </w:p>
        <w:p w14:paraId="49C2C357" w14:textId="77777777" w:rsidR="00990D53" w:rsidRPr="00990D53" w:rsidRDefault="00990D53" w:rsidP="00990D53">
          <w:pPr>
            <w:pStyle w:val="Nessunaspaziatura"/>
            <w:rPr>
              <w:rFonts w:ascii="Arial" w:hAnsi="Arial" w:cs="Arial"/>
            </w:rPr>
          </w:pPr>
          <w:r w:rsidRPr="00990D53">
            <w:rPr>
              <w:rFonts w:ascii="Arial" w:hAnsi="Arial" w:cs="Arial"/>
            </w:rPr>
            <w:t>&gt; o *fasi logiche* del progetto?</w:t>
          </w:r>
        </w:p>
        <w:p w14:paraId="4FCCC5FC" w14:textId="77777777" w:rsidR="00990D53" w:rsidRPr="00990D53" w:rsidRDefault="00990D53" w:rsidP="00990D53">
          <w:pPr>
            <w:pStyle w:val="Nessunaspaziatura"/>
            <w:rPr>
              <w:rFonts w:ascii="Arial" w:hAnsi="Arial" w:cs="Arial"/>
            </w:rPr>
          </w:pPr>
        </w:p>
        <w:p w14:paraId="7DD4252B" w14:textId="77777777" w:rsidR="00990D53" w:rsidRPr="00990D53" w:rsidRDefault="00990D53" w:rsidP="00990D53">
          <w:pPr>
            <w:pStyle w:val="Nessunaspaziatura"/>
            <w:rPr>
              <w:rFonts w:ascii="Arial" w:hAnsi="Arial" w:cs="Arial"/>
            </w:rPr>
          </w:pPr>
          <w:r w:rsidRPr="00990D53">
            <w:rPr>
              <w:rFonts w:ascii="Arial" w:hAnsi="Arial" w:cs="Arial"/>
            </w:rPr>
            <w:t>Perché:</w:t>
          </w:r>
        </w:p>
        <w:p w14:paraId="4EA2CD8B" w14:textId="77777777" w:rsidR="00990D53" w:rsidRPr="00990D53" w:rsidRDefault="00990D53" w:rsidP="00990D53">
          <w:pPr>
            <w:pStyle w:val="Nessunaspaziatura"/>
            <w:rPr>
              <w:rFonts w:ascii="Arial" w:hAnsi="Arial" w:cs="Arial"/>
            </w:rPr>
          </w:pPr>
        </w:p>
        <w:p w14:paraId="56B42F20" w14:textId="77777777" w:rsidR="00990D53" w:rsidRPr="00990D53" w:rsidRDefault="00990D53" w:rsidP="00990D53">
          <w:pPr>
            <w:pStyle w:val="Nessunaspaziatura"/>
            <w:rPr>
              <w:rFonts w:ascii="Arial" w:hAnsi="Arial" w:cs="Arial"/>
            </w:rPr>
          </w:pPr>
          <w:r w:rsidRPr="00990D53">
            <w:rPr>
              <w:rFonts w:ascii="Arial" w:hAnsi="Arial" w:cs="Arial"/>
            </w:rPr>
            <w:t>* Se sono **stati**, l’import è perfetto</w:t>
          </w:r>
        </w:p>
        <w:p w14:paraId="5980D277" w14:textId="77777777" w:rsidR="00990D53" w:rsidRPr="00990D53" w:rsidRDefault="00990D53" w:rsidP="00990D53">
          <w:pPr>
            <w:pStyle w:val="Nessunaspaziatura"/>
            <w:rPr>
              <w:rFonts w:ascii="Arial" w:hAnsi="Arial" w:cs="Arial"/>
            </w:rPr>
          </w:pPr>
          <w:r w:rsidRPr="00990D53">
            <w:rPr>
              <w:rFonts w:ascii="Arial" w:hAnsi="Arial" w:cs="Arial"/>
            </w:rPr>
            <w:t>* Se sono **macro-fasi** (Analisi, Progettazione, Sviluppo, Test…)</w:t>
          </w:r>
        </w:p>
        <w:p w14:paraId="3E16F207" w14:textId="77777777" w:rsidR="00990D53" w:rsidRPr="00990D53" w:rsidRDefault="00990D53" w:rsidP="00990D53">
          <w:pPr>
            <w:pStyle w:val="Nessunaspaziatura"/>
            <w:rPr>
              <w:rFonts w:ascii="Arial" w:hAnsi="Arial" w:cs="Arial"/>
            </w:rPr>
          </w:pPr>
          <w:r w:rsidRPr="00990D53">
            <w:rPr>
              <w:rFonts w:ascii="Arial" w:hAnsi="Arial" w:cs="Arial"/>
            </w:rPr>
            <w:t xml:space="preserve">  → in Jira rischi di trovarti uno workflow “sporco”</w:t>
          </w:r>
        </w:p>
        <w:p w14:paraId="114FC55F" w14:textId="77777777" w:rsidR="00990D53" w:rsidRPr="00990D53" w:rsidRDefault="00990D53" w:rsidP="00990D53">
          <w:pPr>
            <w:pStyle w:val="Nessunaspaziatura"/>
            <w:rPr>
              <w:rFonts w:ascii="Arial" w:hAnsi="Arial" w:cs="Arial"/>
            </w:rPr>
          </w:pPr>
        </w:p>
        <w:p w14:paraId="3C538449" w14:textId="77777777" w:rsidR="00990D53" w:rsidRPr="00990D53" w:rsidRDefault="00990D53" w:rsidP="00990D53">
          <w:pPr>
            <w:pStyle w:val="Nessunaspaziatura"/>
            <w:rPr>
              <w:rFonts w:ascii="Arial" w:hAnsi="Arial" w:cs="Arial"/>
            </w:rPr>
          </w:pPr>
          <w:r w:rsidRPr="00990D53">
            <w:rPr>
              <w:rFonts w:ascii="Segoe UI Emoji" w:hAnsi="Segoe UI Emoji" w:cs="Segoe UI Emoji"/>
            </w:rPr>
            <w:t>👉</w:t>
          </w:r>
          <w:r w:rsidRPr="00990D53">
            <w:rPr>
              <w:rFonts w:ascii="Arial" w:hAnsi="Arial" w:cs="Arial"/>
            </w:rPr>
            <w:t xml:space="preserve"> Se sono fasi, conviene:</w:t>
          </w:r>
        </w:p>
        <w:p w14:paraId="6B06B5E4" w14:textId="77777777" w:rsidR="00990D53" w:rsidRPr="00990D53" w:rsidRDefault="00990D53" w:rsidP="00990D53">
          <w:pPr>
            <w:pStyle w:val="Nessunaspaziatura"/>
            <w:rPr>
              <w:rFonts w:ascii="Arial" w:hAnsi="Arial" w:cs="Arial"/>
            </w:rPr>
          </w:pPr>
        </w:p>
        <w:p w14:paraId="7B7CCFB4" w14:textId="77777777" w:rsidR="00990D53" w:rsidRPr="00990D53" w:rsidRDefault="00990D53" w:rsidP="00990D53">
          <w:pPr>
            <w:pStyle w:val="Nessunaspaziatura"/>
            <w:rPr>
              <w:rFonts w:ascii="Arial" w:hAnsi="Arial" w:cs="Arial"/>
            </w:rPr>
          </w:pPr>
          <w:r w:rsidRPr="00990D53">
            <w:rPr>
              <w:rFonts w:ascii="Arial" w:hAnsi="Arial" w:cs="Arial"/>
            </w:rPr>
            <w:t>* Tenere **workflow semplice**</w:t>
          </w:r>
        </w:p>
        <w:p w14:paraId="7E393189" w14:textId="77777777" w:rsidR="00990D53" w:rsidRPr="00990D53" w:rsidRDefault="00990D53" w:rsidP="00990D53">
          <w:pPr>
            <w:pStyle w:val="Nessunaspaziatura"/>
            <w:rPr>
              <w:rFonts w:ascii="Arial" w:hAnsi="Arial" w:cs="Arial"/>
            </w:rPr>
          </w:pPr>
          <w:r w:rsidRPr="00990D53">
            <w:rPr>
              <w:rFonts w:ascii="Arial" w:hAnsi="Arial" w:cs="Arial"/>
            </w:rPr>
            <w:t>* Usare **Epic / Componenti / Versioni** per rappresentarle</w:t>
          </w:r>
        </w:p>
        <w:p w14:paraId="732E4C6D" w14:textId="77777777" w:rsidR="00990D53" w:rsidRPr="00990D53" w:rsidRDefault="00990D53" w:rsidP="00990D53">
          <w:pPr>
            <w:pStyle w:val="Nessunaspaziatura"/>
            <w:rPr>
              <w:rFonts w:ascii="Arial" w:hAnsi="Arial" w:cs="Arial"/>
            </w:rPr>
          </w:pPr>
        </w:p>
        <w:p w14:paraId="5236F4F2" w14:textId="77777777" w:rsidR="00990D53" w:rsidRPr="00990D53" w:rsidRDefault="00990D53" w:rsidP="00990D53">
          <w:pPr>
            <w:pStyle w:val="Nessunaspaziatura"/>
            <w:rPr>
              <w:rFonts w:ascii="Arial" w:hAnsi="Arial" w:cs="Arial"/>
            </w:rPr>
          </w:pPr>
          <w:r w:rsidRPr="00990D53">
            <w:rPr>
              <w:rFonts w:ascii="Arial" w:hAnsi="Arial" w:cs="Arial"/>
            </w:rPr>
            <w:t>Se vuoi, ti aiuto a decidere **prima dell’import** così non devi rifare tutto dopo.</w:t>
          </w:r>
        </w:p>
        <w:p w14:paraId="215FD1CA" w14:textId="77777777" w:rsidR="00990D53" w:rsidRPr="00990D53" w:rsidRDefault="00990D53" w:rsidP="00990D53">
          <w:pPr>
            <w:pStyle w:val="Nessunaspaziatura"/>
            <w:rPr>
              <w:rFonts w:ascii="Arial" w:hAnsi="Arial" w:cs="Arial"/>
            </w:rPr>
          </w:pPr>
        </w:p>
        <w:p w14:paraId="73FFFF1B" w14:textId="77777777" w:rsidR="00990D53" w:rsidRPr="00990D53" w:rsidRDefault="00990D53" w:rsidP="00990D53">
          <w:pPr>
            <w:pStyle w:val="Nessunaspaziatura"/>
            <w:rPr>
              <w:rFonts w:ascii="Arial" w:hAnsi="Arial" w:cs="Arial"/>
            </w:rPr>
          </w:pPr>
          <w:r w:rsidRPr="00990D53">
            <w:rPr>
              <w:rFonts w:ascii="Arial" w:hAnsi="Arial" w:cs="Arial"/>
            </w:rPr>
            <w:t>---</w:t>
          </w:r>
        </w:p>
        <w:p w14:paraId="3EEAAF03" w14:textId="77777777" w:rsidR="00990D53" w:rsidRPr="00990D53" w:rsidRDefault="00990D53" w:rsidP="00990D53">
          <w:pPr>
            <w:pStyle w:val="Nessunaspaziatura"/>
            <w:rPr>
              <w:rFonts w:ascii="Arial" w:hAnsi="Arial" w:cs="Arial"/>
            </w:rPr>
          </w:pPr>
        </w:p>
        <w:p w14:paraId="4C48D7D6" w14:textId="77777777" w:rsidR="00990D53" w:rsidRPr="00990D53" w:rsidRDefault="00990D53" w:rsidP="00990D53">
          <w:pPr>
            <w:pStyle w:val="Nessunaspaziatura"/>
            <w:rPr>
              <w:rFonts w:ascii="Arial" w:hAnsi="Arial" w:cs="Arial"/>
            </w:rPr>
          </w:pPr>
          <w:r w:rsidRPr="00990D53">
            <w:rPr>
              <w:rFonts w:ascii="Arial" w:hAnsi="Arial" w:cs="Arial"/>
            </w:rPr>
            <w:t xml:space="preserve">## </w:t>
          </w:r>
          <w:r w:rsidRPr="00990D53">
            <w:rPr>
              <w:rFonts w:ascii="Segoe UI Emoji" w:hAnsi="Segoe UI Emoji" w:cs="Segoe UI Emoji"/>
            </w:rPr>
            <w:t>🔁</w:t>
          </w:r>
          <w:r w:rsidRPr="00990D53">
            <w:rPr>
              <w:rFonts w:ascii="Arial" w:hAnsi="Arial" w:cs="Arial"/>
            </w:rPr>
            <w:t xml:space="preserve"> Alternative (solo se non puoi usare l’importatore)</w:t>
          </w:r>
        </w:p>
        <w:p w14:paraId="218D0D1A" w14:textId="77777777" w:rsidR="00990D53" w:rsidRPr="00990D53" w:rsidRDefault="00990D53" w:rsidP="00990D53">
          <w:pPr>
            <w:pStyle w:val="Nessunaspaziatura"/>
            <w:rPr>
              <w:rFonts w:ascii="Arial" w:hAnsi="Arial" w:cs="Arial"/>
            </w:rPr>
          </w:pPr>
        </w:p>
        <w:p w14:paraId="3B3C688D" w14:textId="77777777" w:rsidR="00990D53" w:rsidRPr="00990D53" w:rsidRDefault="00990D53" w:rsidP="00990D53">
          <w:pPr>
            <w:pStyle w:val="Nessunaspaziatura"/>
            <w:rPr>
              <w:rFonts w:ascii="Arial" w:hAnsi="Arial" w:cs="Arial"/>
              <w:lang w:val="fr-CH"/>
            </w:rPr>
          </w:pPr>
          <w:r w:rsidRPr="00990D53">
            <w:rPr>
              <w:rFonts w:ascii="Arial" w:hAnsi="Arial" w:cs="Arial"/>
              <w:lang w:val="fr-CH"/>
            </w:rPr>
            <w:t>### 1. CSV Export/Import</w:t>
          </w:r>
        </w:p>
        <w:p w14:paraId="1783B55A" w14:textId="77777777" w:rsidR="00990D53" w:rsidRPr="00990D53" w:rsidRDefault="00990D53" w:rsidP="00990D53">
          <w:pPr>
            <w:pStyle w:val="Nessunaspaziatura"/>
            <w:rPr>
              <w:rFonts w:ascii="Arial" w:hAnsi="Arial" w:cs="Arial"/>
              <w:lang w:val="fr-CH"/>
            </w:rPr>
          </w:pPr>
        </w:p>
        <w:p w14:paraId="32D10627" w14:textId="77777777" w:rsidR="00990D53" w:rsidRPr="00990D53" w:rsidRDefault="00990D53" w:rsidP="00990D53">
          <w:pPr>
            <w:pStyle w:val="Nessunaspaziatura"/>
            <w:rPr>
              <w:rFonts w:ascii="Arial" w:hAnsi="Arial" w:cs="Arial"/>
              <w:lang w:val="fr-CH"/>
            </w:rPr>
          </w:pPr>
          <w:r w:rsidRPr="00990D53">
            <w:rPr>
              <w:rFonts w:ascii="Arial" w:hAnsi="Arial" w:cs="Arial"/>
              <w:lang w:val="fr-CH"/>
            </w:rPr>
            <w:t>* Trello → esporti CSV</w:t>
          </w:r>
        </w:p>
        <w:p w14:paraId="17E5D273" w14:textId="77777777" w:rsidR="00990D53" w:rsidRPr="00990D53" w:rsidRDefault="00990D53" w:rsidP="00990D53">
          <w:pPr>
            <w:pStyle w:val="Nessunaspaziatura"/>
            <w:rPr>
              <w:rFonts w:ascii="Arial" w:hAnsi="Arial" w:cs="Arial"/>
            </w:rPr>
          </w:pPr>
          <w:r w:rsidRPr="00990D53">
            <w:rPr>
              <w:rFonts w:ascii="Arial" w:hAnsi="Arial" w:cs="Arial"/>
            </w:rPr>
            <w:t>* Jira → importi CSV</w:t>
          </w:r>
        </w:p>
        <w:p w14:paraId="66C735CE" w14:textId="77777777" w:rsidR="00990D53" w:rsidRPr="00990D53" w:rsidRDefault="00990D53" w:rsidP="00990D53">
          <w:pPr>
            <w:pStyle w:val="Nessunaspaziatura"/>
            <w:rPr>
              <w:rFonts w:ascii="Arial" w:hAnsi="Arial" w:cs="Arial"/>
            </w:rPr>
          </w:pPr>
          <w:r w:rsidRPr="00990D53">
            <w:rPr>
              <w:rFonts w:ascii="Arial" w:hAnsi="Arial" w:cs="Arial"/>
            </w:rPr>
            <w:t xml:space="preserve">  </w:t>
          </w:r>
          <w:r w:rsidRPr="00990D53">
            <w:rPr>
              <w:rFonts w:ascii="Segoe UI Emoji" w:hAnsi="Segoe UI Emoji" w:cs="Segoe UI Emoji"/>
            </w:rPr>
            <w:t>❌</w:t>
          </w:r>
          <w:r w:rsidRPr="00990D53">
            <w:rPr>
              <w:rFonts w:ascii="Arial" w:hAnsi="Arial" w:cs="Arial"/>
            </w:rPr>
            <w:t xml:space="preserve"> Più macchinoso</w:t>
          </w:r>
        </w:p>
        <w:p w14:paraId="03680A3D" w14:textId="77777777" w:rsidR="00990D53" w:rsidRPr="00990D53" w:rsidRDefault="00990D53" w:rsidP="00990D53">
          <w:pPr>
            <w:pStyle w:val="Nessunaspaziatura"/>
            <w:rPr>
              <w:rFonts w:ascii="Arial" w:hAnsi="Arial" w:cs="Arial"/>
            </w:rPr>
          </w:pPr>
          <w:r w:rsidRPr="00990D53">
            <w:rPr>
              <w:rFonts w:ascii="Arial" w:hAnsi="Arial" w:cs="Arial"/>
            </w:rPr>
            <w:t xml:space="preserve">  </w:t>
          </w:r>
          <w:r w:rsidRPr="00990D53">
            <w:rPr>
              <w:rFonts w:ascii="Segoe UI Emoji" w:hAnsi="Segoe UI Emoji" w:cs="Segoe UI Emoji"/>
            </w:rPr>
            <w:t>❌</w:t>
          </w:r>
          <w:r w:rsidRPr="00990D53">
            <w:rPr>
              <w:rFonts w:ascii="Arial" w:hAnsi="Arial" w:cs="Arial"/>
            </w:rPr>
            <w:t xml:space="preserve"> Perdi checklist e relazioni</w:t>
          </w:r>
        </w:p>
        <w:p w14:paraId="495D76F0" w14:textId="77777777" w:rsidR="00990D53" w:rsidRPr="00990D53" w:rsidRDefault="00990D53" w:rsidP="00990D53">
          <w:pPr>
            <w:pStyle w:val="Nessunaspaziatura"/>
            <w:rPr>
              <w:rFonts w:ascii="Arial" w:hAnsi="Arial" w:cs="Arial"/>
            </w:rPr>
          </w:pPr>
        </w:p>
        <w:p w14:paraId="21A8B88B" w14:textId="77777777" w:rsidR="00990D53" w:rsidRPr="00990D53" w:rsidRDefault="00990D53" w:rsidP="00990D53">
          <w:pPr>
            <w:pStyle w:val="Nessunaspaziatura"/>
            <w:rPr>
              <w:rFonts w:ascii="Arial" w:hAnsi="Arial" w:cs="Arial"/>
            </w:rPr>
          </w:pPr>
          <w:r w:rsidRPr="00990D53">
            <w:rPr>
              <w:rFonts w:ascii="Arial" w:hAnsi="Arial" w:cs="Arial"/>
            </w:rPr>
            <w:t>### 2. Copy &amp; paste manuale</w:t>
          </w:r>
        </w:p>
        <w:p w14:paraId="60BC80CA" w14:textId="77777777" w:rsidR="00990D53" w:rsidRPr="00990D53" w:rsidRDefault="00990D53" w:rsidP="00990D53">
          <w:pPr>
            <w:pStyle w:val="Nessunaspaziatura"/>
            <w:rPr>
              <w:rFonts w:ascii="Arial" w:hAnsi="Arial" w:cs="Arial"/>
            </w:rPr>
          </w:pPr>
        </w:p>
        <w:p w14:paraId="3AA5AC7C" w14:textId="77777777" w:rsidR="00990D53" w:rsidRPr="00990D53" w:rsidRDefault="00990D53" w:rsidP="00990D53">
          <w:pPr>
            <w:pStyle w:val="Nessunaspaziatura"/>
            <w:rPr>
              <w:rFonts w:ascii="Arial" w:hAnsi="Arial" w:cs="Arial"/>
            </w:rPr>
          </w:pPr>
          <w:r w:rsidRPr="00990D53">
            <w:rPr>
              <w:rFonts w:ascii="Arial" w:hAnsi="Arial" w:cs="Arial"/>
            </w:rPr>
            <w:t>Onestamente: **no**, spreco di tempo.</w:t>
          </w:r>
        </w:p>
        <w:p w14:paraId="00D6E87E" w14:textId="77777777" w:rsidR="00990D53" w:rsidRPr="00990D53" w:rsidRDefault="00990D53" w:rsidP="00990D53">
          <w:pPr>
            <w:pStyle w:val="Nessunaspaziatura"/>
            <w:rPr>
              <w:rFonts w:ascii="Arial" w:hAnsi="Arial" w:cs="Arial"/>
            </w:rPr>
          </w:pPr>
        </w:p>
        <w:p w14:paraId="4FA1DC46" w14:textId="77777777" w:rsidR="00990D53" w:rsidRPr="00990D53" w:rsidRDefault="00990D53" w:rsidP="00990D53">
          <w:pPr>
            <w:pStyle w:val="Nessunaspaziatura"/>
            <w:rPr>
              <w:rFonts w:ascii="Arial" w:hAnsi="Arial" w:cs="Arial"/>
            </w:rPr>
          </w:pPr>
          <w:r w:rsidRPr="00990D53">
            <w:rPr>
              <w:rFonts w:ascii="Arial" w:hAnsi="Arial" w:cs="Arial"/>
            </w:rPr>
            <w:t>---</w:t>
          </w:r>
        </w:p>
        <w:p w14:paraId="0F8C539C" w14:textId="77777777" w:rsidR="00990D53" w:rsidRPr="00990D53" w:rsidRDefault="00990D53" w:rsidP="00990D53">
          <w:pPr>
            <w:pStyle w:val="Nessunaspaziatura"/>
            <w:rPr>
              <w:rFonts w:ascii="Arial" w:hAnsi="Arial" w:cs="Arial"/>
            </w:rPr>
          </w:pPr>
        </w:p>
        <w:p w14:paraId="15702F03" w14:textId="77777777" w:rsidR="00990D53" w:rsidRPr="00990D53" w:rsidRDefault="00990D53" w:rsidP="00990D53">
          <w:pPr>
            <w:pStyle w:val="Nessunaspaziatura"/>
            <w:rPr>
              <w:rFonts w:ascii="Arial" w:hAnsi="Arial" w:cs="Arial"/>
            </w:rPr>
          </w:pPr>
          <w:r w:rsidRPr="00990D53">
            <w:rPr>
              <w:rFonts w:ascii="Arial" w:hAnsi="Arial" w:cs="Arial"/>
            </w:rPr>
            <w:t xml:space="preserve">## </w:t>
          </w:r>
          <w:r w:rsidRPr="00990D53">
            <w:rPr>
              <w:rFonts w:ascii="Segoe UI Emoji" w:hAnsi="Segoe UI Emoji" w:cs="Segoe UI Emoji"/>
            </w:rPr>
            <w:t>🧠</w:t>
          </w:r>
          <w:r w:rsidRPr="00990D53">
            <w:rPr>
              <w:rFonts w:ascii="Arial" w:hAnsi="Arial" w:cs="Arial"/>
            </w:rPr>
            <w:t xml:space="preserve"> Consiglio strategico (importante per il Gantt)</w:t>
          </w:r>
        </w:p>
        <w:p w14:paraId="0BC8476E" w14:textId="77777777" w:rsidR="00990D53" w:rsidRPr="00990D53" w:rsidRDefault="00990D53" w:rsidP="00990D53">
          <w:pPr>
            <w:pStyle w:val="Nessunaspaziatura"/>
            <w:rPr>
              <w:rFonts w:ascii="Arial" w:hAnsi="Arial" w:cs="Arial"/>
            </w:rPr>
          </w:pPr>
        </w:p>
        <w:p w14:paraId="1D69096D" w14:textId="77777777" w:rsidR="00990D53" w:rsidRPr="00990D53" w:rsidRDefault="00990D53" w:rsidP="00990D53">
          <w:pPr>
            <w:pStyle w:val="Nessunaspaziatura"/>
            <w:rPr>
              <w:rFonts w:ascii="Arial" w:hAnsi="Arial" w:cs="Arial"/>
            </w:rPr>
          </w:pPr>
          <w:r w:rsidRPr="00990D53">
            <w:rPr>
              <w:rFonts w:ascii="Arial" w:hAnsi="Arial" w:cs="Arial"/>
            </w:rPr>
            <w:t>Dato che **Jira ti genera il Gantt dalle task**:</w:t>
          </w:r>
        </w:p>
        <w:p w14:paraId="619B527E" w14:textId="77777777" w:rsidR="00990D53" w:rsidRPr="00990D53" w:rsidRDefault="00990D53" w:rsidP="00990D53">
          <w:pPr>
            <w:pStyle w:val="Nessunaspaziatura"/>
            <w:rPr>
              <w:rFonts w:ascii="Arial" w:hAnsi="Arial" w:cs="Arial"/>
            </w:rPr>
          </w:pPr>
        </w:p>
        <w:p w14:paraId="1EB898F2" w14:textId="77777777" w:rsidR="00990D53" w:rsidRPr="00990D53" w:rsidRDefault="00990D53" w:rsidP="00990D53">
          <w:pPr>
            <w:pStyle w:val="Nessunaspaziatura"/>
            <w:rPr>
              <w:rFonts w:ascii="Arial" w:hAnsi="Arial" w:cs="Arial"/>
            </w:rPr>
          </w:pPr>
          <w:r w:rsidRPr="00990D53">
            <w:rPr>
              <w:rFonts w:ascii="Arial" w:hAnsi="Arial" w:cs="Arial"/>
            </w:rPr>
            <w:t>* Dopo l’import:</w:t>
          </w:r>
        </w:p>
        <w:p w14:paraId="2AD04858" w14:textId="77777777" w:rsidR="00990D53" w:rsidRPr="00990D53" w:rsidRDefault="00990D53" w:rsidP="00990D53">
          <w:pPr>
            <w:pStyle w:val="Nessunaspaziatura"/>
            <w:rPr>
              <w:rFonts w:ascii="Arial" w:hAnsi="Arial" w:cs="Arial"/>
            </w:rPr>
          </w:pPr>
        </w:p>
        <w:p w14:paraId="137415F0" w14:textId="77777777" w:rsidR="00990D53" w:rsidRPr="00990D53" w:rsidRDefault="00990D53" w:rsidP="00990D53">
          <w:pPr>
            <w:pStyle w:val="Nessunaspaziatura"/>
            <w:rPr>
              <w:rFonts w:ascii="Arial" w:hAnsi="Arial" w:cs="Arial"/>
            </w:rPr>
          </w:pPr>
          <w:r w:rsidRPr="00990D53">
            <w:rPr>
              <w:rFonts w:ascii="Arial" w:hAnsi="Arial" w:cs="Arial"/>
            </w:rPr>
            <w:lastRenderedPageBreak/>
            <w:t xml:space="preserve">  * aggiungi **due campi**: *start date* e *due date*</w:t>
          </w:r>
        </w:p>
        <w:p w14:paraId="677A53FA" w14:textId="77777777" w:rsidR="00990D53" w:rsidRPr="00990D53" w:rsidRDefault="00990D53" w:rsidP="00990D53">
          <w:pPr>
            <w:pStyle w:val="Nessunaspaziatura"/>
            <w:rPr>
              <w:rFonts w:ascii="Arial" w:hAnsi="Arial" w:cs="Arial"/>
            </w:rPr>
          </w:pPr>
          <w:r w:rsidRPr="00990D53">
            <w:rPr>
              <w:rFonts w:ascii="Arial" w:hAnsi="Arial" w:cs="Arial"/>
            </w:rPr>
            <w:t xml:space="preserve">  * assegna **dipendenze** (se usi Advanced Roadmaps o simili)</w:t>
          </w:r>
        </w:p>
        <w:p w14:paraId="5AF49C13" w14:textId="77777777" w:rsidR="00990D53" w:rsidRPr="00990D53" w:rsidRDefault="00990D53" w:rsidP="00990D53">
          <w:pPr>
            <w:pStyle w:val="Nessunaspaziatura"/>
            <w:rPr>
              <w:rFonts w:ascii="Arial" w:hAnsi="Arial" w:cs="Arial"/>
            </w:rPr>
          </w:pPr>
          <w:r w:rsidRPr="00990D53">
            <w:rPr>
              <w:rFonts w:ascii="Arial" w:hAnsi="Arial" w:cs="Arial"/>
            </w:rPr>
            <w:t>* Il Gantt diventa **documento di progetto serio**, non decorativo</w:t>
          </w:r>
        </w:p>
        <w:p w14:paraId="75146136" w14:textId="77777777" w:rsidR="00990D53" w:rsidRPr="00990D53" w:rsidRDefault="00990D53" w:rsidP="00990D53">
          <w:pPr>
            <w:pStyle w:val="Nessunaspaziatura"/>
            <w:rPr>
              <w:rFonts w:ascii="Arial" w:hAnsi="Arial" w:cs="Arial"/>
            </w:rPr>
          </w:pPr>
        </w:p>
        <w:p w14:paraId="29E24C6E" w14:textId="77777777" w:rsidR="00990D53" w:rsidRPr="00990D53" w:rsidRDefault="00990D53" w:rsidP="00990D53">
          <w:pPr>
            <w:pStyle w:val="Nessunaspaziatura"/>
            <w:rPr>
              <w:rFonts w:ascii="Arial" w:hAnsi="Arial" w:cs="Arial"/>
            </w:rPr>
          </w:pPr>
          <w:r w:rsidRPr="00990D53">
            <w:rPr>
              <w:rFonts w:ascii="Arial" w:hAnsi="Arial" w:cs="Arial"/>
            </w:rPr>
            <w:t>Questo per un docente o un supervisore fa **molta più figura** di Trello.</w:t>
          </w:r>
        </w:p>
        <w:p w14:paraId="699ADC85" w14:textId="77777777" w:rsidR="00990D53" w:rsidRPr="00990D53" w:rsidRDefault="00990D53" w:rsidP="00990D53">
          <w:pPr>
            <w:pStyle w:val="Nessunaspaziatura"/>
            <w:rPr>
              <w:rFonts w:ascii="Arial" w:hAnsi="Arial" w:cs="Arial"/>
            </w:rPr>
          </w:pPr>
        </w:p>
        <w:p w14:paraId="750ABBDF" w14:textId="77777777" w:rsidR="00990D53" w:rsidRPr="00990D53" w:rsidRDefault="00990D53" w:rsidP="00990D53">
          <w:pPr>
            <w:pStyle w:val="Nessunaspaziatura"/>
            <w:rPr>
              <w:rFonts w:ascii="Arial" w:hAnsi="Arial" w:cs="Arial"/>
            </w:rPr>
          </w:pPr>
          <w:r w:rsidRPr="00990D53">
            <w:rPr>
              <w:rFonts w:ascii="Arial" w:hAnsi="Arial" w:cs="Arial"/>
            </w:rPr>
            <w:t>---</w:t>
          </w:r>
        </w:p>
        <w:p w14:paraId="37D646E2" w14:textId="77777777" w:rsidR="00990D53" w:rsidRPr="00990D53" w:rsidRDefault="00990D53" w:rsidP="00990D53">
          <w:pPr>
            <w:pStyle w:val="Nessunaspaziatura"/>
            <w:rPr>
              <w:rFonts w:ascii="Arial" w:hAnsi="Arial" w:cs="Arial"/>
            </w:rPr>
          </w:pPr>
        </w:p>
        <w:p w14:paraId="326A2318" w14:textId="77777777" w:rsidR="00990D53" w:rsidRPr="00990D53" w:rsidRDefault="00990D53" w:rsidP="00990D53">
          <w:pPr>
            <w:pStyle w:val="Nessunaspaziatura"/>
            <w:rPr>
              <w:rFonts w:ascii="Arial" w:hAnsi="Arial" w:cs="Arial"/>
            </w:rPr>
          </w:pPr>
          <w:r w:rsidRPr="00990D53">
            <w:rPr>
              <w:rFonts w:ascii="Arial" w:hAnsi="Arial" w:cs="Arial"/>
            </w:rPr>
            <w:t>### In sintesi</w:t>
          </w:r>
        </w:p>
        <w:p w14:paraId="2CD12523" w14:textId="77777777" w:rsidR="00990D53" w:rsidRPr="00990D53" w:rsidRDefault="00990D53" w:rsidP="00990D53">
          <w:pPr>
            <w:pStyle w:val="Nessunaspaziatura"/>
            <w:rPr>
              <w:rFonts w:ascii="Arial" w:hAnsi="Arial" w:cs="Arial"/>
            </w:rPr>
          </w:pPr>
        </w:p>
        <w:p w14:paraId="6E8A8C40" w14:textId="77777777" w:rsidR="00990D53" w:rsidRPr="00990D53" w:rsidRDefault="00990D53" w:rsidP="00990D53">
          <w:pPr>
            <w:pStyle w:val="Nessunaspaziatura"/>
            <w:rPr>
              <w:rFonts w:ascii="Arial" w:hAnsi="Arial" w:cs="Arial"/>
            </w:rPr>
          </w:pPr>
          <w:r w:rsidRPr="00990D53">
            <w:rPr>
              <w:rFonts w:ascii="Arial" w:hAnsi="Arial" w:cs="Arial"/>
            </w:rPr>
            <w:t xml:space="preserve">* </w:t>
          </w:r>
          <w:r w:rsidRPr="00990D53">
            <w:rPr>
              <w:rFonts w:ascii="Segoe UI Emoji" w:hAnsi="Segoe UI Emoji" w:cs="Segoe UI Emoji"/>
            </w:rPr>
            <w:t>✅</w:t>
          </w:r>
          <w:r w:rsidRPr="00990D53">
            <w:rPr>
              <w:rFonts w:ascii="Arial" w:hAnsi="Arial" w:cs="Arial"/>
            </w:rPr>
            <w:t xml:space="preserve"> **Sì, puoi importare tutto**</w:t>
          </w:r>
        </w:p>
        <w:p w14:paraId="5433599A" w14:textId="77777777" w:rsidR="00990D53" w:rsidRPr="00990D53" w:rsidRDefault="00990D53" w:rsidP="00990D53">
          <w:pPr>
            <w:pStyle w:val="Nessunaspaziatura"/>
            <w:rPr>
              <w:rFonts w:ascii="Arial" w:hAnsi="Arial" w:cs="Arial"/>
            </w:rPr>
          </w:pPr>
          <w:r w:rsidRPr="00990D53">
            <w:rPr>
              <w:rFonts w:ascii="Arial" w:hAnsi="Arial" w:cs="Arial"/>
            </w:rPr>
            <w:t xml:space="preserve">* </w:t>
          </w:r>
          <w:r w:rsidRPr="00990D53">
            <w:rPr>
              <w:rFonts w:ascii="Segoe UI Emoji" w:hAnsi="Segoe UI Emoji" w:cs="Segoe UI Emoji"/>
            </w:rPr>
            <w:t>🏆</w:t>
          </w:r>
          <w:r w:rsidRPr="00990D53">
            <w:rPr>
              <w:rFonts w:ascii="Arial" w:hAnsi="Arial" w:cs="Arial"/>
            </w:rPr>
            <w:t xml:space="preserve"> Usa l’importatore ufficiale Trello → Jira</w:t>
          </w:r>
        </w:p>
        <w:p w14:paraId="51014794" w14:textId="77777777" w:rsidR="00990D53" w:rsidRPr="00990D53" w:rsidRDefault="00990D53" w:rsidP="00990D53">
          <w:pPr>
            <w:pStyle w:val="Nessunaspaziatura"/>
            <w:rPr>
              <w:rFonts w:ascii="Arial" w:hAnsi="Arial" w:cs="Arial"/>
            </w:rPr>
          </w:pPr>
          <w:r w:rsidRPr="00990D53">
            <w:rPr>
              <w:rFonts w:ascii="Arial" w:hAnsi="Arial" w:cs="Arial"/>
            </w:rPr>
            <w:t xml:space="preserve">* </w:t>
          </w:r>
          <w:r w:rsidRPr="00990D53">
            <w:rPr>
              <w:rFonts w:ascii="Segoe UI Symbol" w:hAnsi="Segoe UI Symbol" w:cs="Segoe UI Symbol"/>
            </w:rPr>
            <w:t>⚠</w:t>
          </w:r>
          <w:r w:rsidRPr="00990D53">
            <w:rPr>
              <w:rFonts w:ascii="Arial" w:hAnsi="Arial" w:cs="Arial"/>
            </w:rPr>
            <w:t>️ Valuta la struttura delle liste prima</w:t>
          </w:r>
        </w:p>
        <w:p w14:paraId="3923E26A" w14:textId="77777777" w:rsidR="00990D53" w:rsidRPr="00990D53" w:rsidRDefault="00990D53" w:rsidP="00990D53">
          <w:pPr>
            <w:pStyle w:val="Nessunaspaziatura"/>
            <w:rPr>
              <w:rFonts w:ascii="Arial" w:hAnsi="Arial" w:cs="Arial"/>
            </w:rPr>
          </w:pPr>
          <w:r w:rsidRPr="00990D53">
            <w:rPr>
              <w:rFonts w:ascii="Arial" w:hAnsi="Arial" w:cs="Arial"/>
            </w:rPr>
            <w:t xml:space="preserve">* </w:t>
          </w:r>
          <w:r w:rsidRPr="00990D53">
            <w:rPr>
              <w:rFonts w:ascii="Segoe UI Emoji" w:hAnsi="Segoe UI Emoji" w:cs="Segoe UI Emoji"/>
            </w:rPr>
            <w:t>🚀</w:t>
          </w:r>
          <w:r w:rsidRPr="00990D53">
            <w:rPr>
              <w:rFonts w:ascii="Arial" w:hAnsi="Arial" w:cs="Arial"/>
            </w:rPr>
            <w:t xml:space="preserve"> Jira + Gantt = progetto “da informatico aziendale”, non scolastico</w:t>
          </w:r>
        </w:p>
        <w:p w14:paraId="30B1DAB2" w14:textId="77777777" w:rsidR="00990D53" w:rsidRPr="00990D53" w:rsidRDefault="00990D53" w:rsidP="00990D53">
          <w:pPr>
            <w:pStyle w:val="Nessunaspaziatura"/>
            <w:rPr>
              <w:rFonts w:ascii="Arial" w:hAnsi="Arial" w:cs="Arial"/>
            </w:rPr>
          </w:pPr>
        </w:p>
        <w:p w14:paraId="321F9E81" w14:textId="77777777" w:rsidR="00990D53" w:rsidRPr="00990D53" w:rsidRDefault="00990D53" w:rsidP="00990D53">
          <w:pPr>
            <w:pStyle w:val="Nessunaspaziatura"/>
            <w:rPr>
              <w:rFonts w:ascii="Arial" w:hAnsi="Arial" w:cs="Arial"/>
            </w:rPr>
          </w:pPr>
          <w:r w:rsidRPr="00990D53">
            <w:rPr>
              <w:rFonts w:ascii="Arial" w:hAnsi="Arial" w:cs="Arial"/>
            </w:rPr>
            <w:t>Se vuoi, nel prossimo messaggio:</w:t>
          </w:r>
        </w:p>
        <w:p w14:paraId="02108B6A" w14:textId="77777777" w:rsidR="00990D53" w:rsidRPr="00990D53" w:rsidRDefault="00990D53" w:rsidP="00990D53">
          <w:pPr>
            <w:pStyle w:val="Nessunaspaziatura"/>
            <w:rPr>
              <w:rFonts w:ascii="Arial" w:hAnsi="Arial" w:cs="Arial"/>
            </w:rPr>
          </w:pPr>
        </w:p>
        <w:p w14:paraId="4FC11F19" w14:textId="77777777" w:rsidR="00990D53" w:rsidRPr="00990D53" w:rsidRDefault="00990D53" w:rsidP="00990D53">
          <w:pPr>
            <w:pStyle w:val="Nessunaspaziatura"/>
            <w:rPr>
              <w:rFonts w:ascii="Arial" w:hAnsi="Arial" w:cs="Arial"/>
            </w:rPr>
          </w:pPr>
          <w:r w:rsidRPr="00990D53">
            <w:rPr>
              <w:rFonts w:ascii="Arial" w:hAnsi="Arial" w:cs="Arial"/>
            </w:rPr>
            <w:t>* descrivimi **come hai strutturato le liste su Trello**</w:t>
          </w:r>
        </w:p>
        <w:p w14:paraId="3ED2E7C3" w14:textId="77777777" w:rsidR="00990D53" w:rsidRPr="00990D53" w:rsidRDefault="00990D53" w:rsidP="00990D53">
          <w:pPr>
            <w:pStyle w:val="Nessunaspaziatura"/>
            <w:rPr>
              <w:rFonts w:ascii="Arial" w:hAnsi="Arial" w:cs="Arial"/>
            </w:rPr>
          </w:pPr>
          <w:r w:rsidRPr="00990D53">
            <w:rPr>
              <w:rFonts w:ascii="Arial" w:hAnsi="Arial" w:cs="Arial"/>
            </w:rPr>
            <w:t>* oppure dimmi **che tipo di progetto stai mostrando al Sore**</w:t>
          </w:r>
        </w:p>
        <w:p w14:paraId="3C1200FA" w14:textId="77777777" w:rsidR="00990D53" w:rsidRPr="00990D53" w:rsidRDefault="00990D53" w:rsidP="00990D53">
          <w:pPr>
            <w:pStyle w:val="Nessunaspaziatura"/>
            <w:rPr>
              <w:rFonts w:ascii="Arial" w:hAnsi="Arial" w:cs="Arial"/>
            </w:rPr>
          </w:pPr>
        </w:p>
        <w:p w14:paraId="7601B5CC" w14:textId="19BC4832" w:rsidR="00624F63" w:rsidRPr="00990D53" w:rsidRDefault="00990D53" w:rsidP="00990D53">
          <w:pPr>
            <w:pStyle w:val="Nessunaspaziatura"/>
            <w:rPr>
              <w:rFonts w:ascii="Arial" w:hAnsi="Arial" w:cs="Arial"/>
            </w:rPr>
          </w:pPr>
          <w:r w:rsidRPr="00990D53">
            <w:rPr>
              <w:rFonts w:ascii="Arial" w:hAnsi="Arial" w:cs="Arial"/>
            </w:rPr>
            <w:t>e ti dico esattamente **come mappare Trello → Jira senza errori**.</w:t>
          </w:r>
        </w:p>
      </w:sdtContent>
    </w:sdt>
    <w:p w14:paraId="3AA84B4C" w14:textId="77777777" w:rsidR="00624F63" w:rsidRDefault="00624F63" w:rsidP="00872C0D">
      <w:pPr>
        <w:pStyle w:val="Nessunaspaziatura"/>
        <w:rPr>
          <w:rFonts w:ascii="Arial" w:hAnsi="Arial" w:cs="Arial"/>
          <w:b/>
          <w:bCs/>
        </w:rPr>
      </w:pPr>
    </w:p>
    <w:p w14:paraId="655D6392" w14:textId="2ADE6F5F"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1"/>
            <w14:checkedState w14:val="2612" w14:font="MS Gothic"/>
            <w14:uncheckedState w14:val="2610" w14:font="MS Gothic"/>
          </w14:checkbox>
        </w:sdtPr>
        <w:sdtContent>
          <w:r w:rsidR="00AB4F26">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7571EEED" w:rsidR="00624F63" w:rsidRPr="001D1B3C" w:rsidRDefault="00990D53" w:rsidP="00624F63">
          <w:pPr>
            <w:pStyle w:val="Nessunaspaziatura"/>
            <w:spacing w:line="276" w:lineRule="auto"/>
            <w:rPr>
              <w:rFonts w:ascii="Arial" w:hAnsi="Arial" w:cs="Arial"/>
            </w:rPr>
          </w:pPr>
          <w:r>
            <w:rPr>
              <w:rFonts w:ascii="Arial" w:hAnsi="Arial" w:cs="Arial"/>
            </w:rPr>
            <w:t>Avrei cercato su Google, perdendo più tempo</w:t>
          </w:r>
          <w:r w:rsidR="00AB4F26">
            <w:rPr>
              <w:rFonts w:ascii="Arial" w:hAnsi="Arial" w:cs="Arial"/>
            </w:rPr>
            <w:t>.</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F52A0" w14:textId="77777777" w:rsidR="00FD3CA5" w:rsidRDefault="00FD3CA5" w:rsidP="00DC1A1A">
      <w:pPr>
        <w:spacing w:after="0" w:line="240" w:lineRule="auto"/>
      </w:pPr>
      <w:r>
        <w:separator/>
      </w:r>
    </w:p>
    <w:p w14:paraId="35E1841D" w14:textId="77777777" w:rsidR="00FD3CA5" w:rsidRDefault="00FD3CA5"/>
    <w:p w14:paraId="27962B06" w14:textId="77777777" w:rsidR="00FD3CA5" w:rsidRDefault="00FD3CA5" w:rsidP="00454290"/>
  </w:endnote>
  <w:endnote w:type="continuationSeparator" w:id="0">
    <w:p w14:paraId="7BBB3377" w14:textId="77777777" w:rsidR="00FD3CA5" w:rsidRDefault="00FD3CA5" w:rsidP="00DC1A1A">
      <w:pPr>
        <w:spacing w:after="0" w:line="240" w:lineRule="auto"/>
      </w:pPr>
      <w:r>
        <w:continuationSeparator/>
      </w:r>
    </w:p>
    <w:p w14:paraId="57B2680C" w14:textId="77777777" w:rsidR="00FD3CA5" w:rsidRDefault="00FD3CA5"/>
    <w:p w14:paraId="724E6C19" w14:textId="77777777" w:rsidR="00FD3CA5" w:rsidRDefault="00FD3CA5"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E7FC7A6"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545834">
          <w:rPr>
            <w:rFonts w:ascii="Arial" w:hAnsi="Arial" w:cs="Arial"/>
          </w:rPr>
          <w:t>Gestione Qualifica Insegnamento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19309" w14:textId="77777777" w:rsidR="00FD3CA5" w:rsidRDefault="00FD3CA5" w:rsidP="00DC1A1A">
      <w:pPr>
        <w:spacing w:after="0" w:line="240" w:lineRule="auto"/>
      </w:pPr>
      <w:r>
        <w:separator/>
      </w:r>
    </w:p>
    <w:p w14:paraId="5B429071" w14:textId="77777777" w:rsidR="00FD3CA5" w:rsidRDefault="00FD3CA5"/>
    <w:p w14:paraId="23AC2687" w14:textId="77777777" w:rsidR="00FD3CA5" w:rsidRDefault="00FD3CA5" w:rsidP="00454290"/>
  </w:footnote>
  <w:footnote w:type="continuationSeparator" w:id="0">
    <w:p w14:paraId="527FB3FD" w14:textId="77777777" w:rsidR="00FD3CA5" w:rsidRDefault="00FD3CA5" w:rsidP="00DC1A1A">
      <w:pPr>
        <w:spacing w:after="0" w:line="240" w:lineRule="auto"/>
      </w:pPr>
      <w:r>
        <w:continuationSeparator/>
      </w:r>
    </w:p>
    <w:p w14:paraId="0828DCF6" w14:textId="77777777" w:rsidR="00FD3CA5" w:rsidRDefault="00FD3CA5"/>
    <w:p w14:paraId="22B179FF" w14:textId="77777777" w:rsidR="00FD3CA5" w:rsidRDefault="00FD3CA5"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75711A88" w:rsidR="007C13BA" w:rsidRPr="009B5B41" w:rsidRDefault="009B5B41" w:rsidP="00454290">
    <w:pPr>
      <w:rPr>
        <w:rFonts w:ascii="Arial" w:hAnsi="Arial" w:cs="Arial"/>
        <w:shd w:val="clear" w:color="auto" w:fill="000000" w:themeFill="text1"/>
        <w:lang w:val="fr-CH"/>
      </w:rPr>
    </w:pPr>
    <w:r>
      <w:rPr>
        <w:rFonts w:ascii="Arial" w:hAnsi="Arial" w:cs="Arial"/>
        <w:lang w:val="fr-CH"/>
      </w:rPr>
      <w:t>Amos Haefliger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C3F4EDC"/>
    <w:multiLevelType w:val="multilevel"/>
    <w:tmpl w:val="0FE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3"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4"/>
  </w:num>
  <w:num w:numId="3" w16cid:durableId="560798018">
    <w:abstractNumId w:val="17"/>
  </w:num>
  <w:num w:numId="4" w16cid:durableId="456266356">
    <w:abstractNumId w:val="6"/>
  </w:num>
  <w:num w:numId="5" w16cid:durableId="1952517828">
    <w:abstractNumId w:val="20"/>
  </w:num>
  <w:num w:numId="6" w16cid:durableId="482088381">
    <w:abstractNumId w:val="3"/>
  </w:num>
  <w:num w:numId="7" w16cid:durableId="1543905248">
    <w:abstractNumId w:val="18"/>
  </w:num>
  <w:num w:numId="8" w16cid:durableId="1594119998">
    <w:abstractNumId w:val="10"/>
  </w:num>
  <w:num w:numId="9" w16cid:durableId="849562418">
    <w:abstractNumId w:val="7"/>
  </w:num>
  <w:num w:numId="10" w16cid:durableId="1199708427">
    <w:abstractNumId w:val="9"/>
  </w:num>
  <w:num w:numId="11" w16cid:durableId="1046024604">
    <w:abstractNumId w:val="15"/>
  </w:num>
  <w:num w:numId="12" w16cid:durableId="1521582063">
    <w:abstractNumId w:val="1"/>
  </w:num>
  <w:num w:numId="13" w16cid:durableId="1400208319">
    <w:abstractNumId w:val="5"/>
  </w:num>
  <w:num w:numId="14" w16cid:durableId="1121418896">
    <w:abstractNumId w:val="12"/>
  </w:num>
  <w:num w:numId="15" w16cid:durableId="198932241">
    <w:abstractNumId w:val="8"/>
  </w:num>
  <w:num w:numId="16" w16cid:durableId="419378984">
    <w:abstractNumId w:val="13"/>
  </w:num>
  <w:num w:numId="17" w16cid:durableId="1159079366">
    <w:abstractNumId w:val="21"/>
  </w:num>
  <w:num w:numId="18" w16cid:durableId="495001252">
    <w:abstractNumId w:val="11"/>
  </w:num>
  <w:num w:numId="19" w16cid:durableId="289753360">
    <w:abstractNumId w:val="19"/>
  </w:num>
  <w:num w:numId="20" w16cid:durableId="657273719">
    <w:abstractNumId w:val="4"/>
  </w:num>
  <w:num w:numId="21" w16cid:durableId="1527209842">
    <w:abstractNumId w:val="0"/>
  </w:num>
  <w:num w:numId="22" w16cid:durableId="1123495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4E21"/>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0D3B"/>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378A"/>
    <w:rsid w:val="00234D8D"/>
    <w:rsid w:val="002351CD"/>
    <w:rsid w:val="00237509"/>
    <w:rsid w:val="00245760"/>
    <w:rsid w:val="00245E6B"/>
    <w:rsid w:val="00250585"/>
    <w:rsid w:val="00254347"/>
    <w:rsid w:val="00254A22"/>
    <w:rsid w:val="0025788A"/>
    <w:rsid w:val="00257CD9"/>
    <w:rsid w:val="002600D9"/>
    <w:rsid w:val="002618F4"/>
    <w:rsid w:val="0026253B"/>
    <w:rsid w:val="002638A5"/>
    <w:rsid w:val="00263FD3"/>
    <w:rsid w:val="002675EC"/>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20BA"/>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73A2E"/>
    <w:rsid w:val="00381B70"/>
    <w:rsid w:val="00386832"/>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0F35"/>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5834"/>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5B12"/>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3E4A"/>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BC0"/>
    <w:rsid w:val="006C2CE2"/>
    <w:rsid w:val="006C3133"/>
    <w:rsid w:val="006C630B"/>
    <w:rsid w:val="006C73DC"/>
    <w:rsid w:val="006D4226"/>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9588F"/>
    <w:rsid w:val="008B2B2F"/>
    <w:rsid w:val="008B799C"/>
    <w:rsid w:val="008C0989"/>
    <w:rsid w:val="008D0900"/>
    <w:rsid w:val="008D1E14"/>
    <w:rsid w:val="008D3E09"/>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71DD5"/>
    <w:rsid w:val="0098159E"/>
    <w:rsid w:val="00983769"/>
    <w:rsid w:val="00983947"/>
    <w:rsid w:val="00984012"/>
    <w:rsid w:val="00984BA3"/>
    <w:rsid w:val="009879E5"/>
    <w:rsid w:val="00990D53"/>
    <w:rsid w:val="00993CB9"/>
    <w:rsid w:val="00993F81"/>
    <w:rsid w:val="00995F77"/>
    <w:rsid w:val="0099608D"/>
    <w:rsid w:val="009A0DDA"/>
    <w:rsid w:val="009A23B0"/>
    <w:rsid w:val="009A3864"/>
    <w:rsid w:val="009A7B19"/>
    <w:rsid w:val="009B59BB"/>
    <w:rsid w:val="009B5B41"/>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46F6"/>
    <w:rsid w:val="00A56E6A"/>
    <w:rsid w:val="00A57414"/>
    <w:rsid w:val="00A601F0"/>
    <w:rsid w:val="00A67F0D"/>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4F26"/>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26A8"/>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7720E"/>
    <w:rsid w:val="00C866D0"/>
    <w:rsid w:val="00C921DC"/>
    <w:rsid w:val="00C925FB"/>
    <w:rsid w:val="00C928C0"/>
    <w:rsid w:val="00CA1574"/>
    <w:rsid w:val="00CA3BF6"/>
    <w:rsid w:val="00CA3E23"/>
    <w:rsid w:val="00CA723F"/>
    <w:rsid w:val="00CA7B06"/>
    <w:rsid w:val="00CB140A"/>
    <w:rsid w:val="00CB1736"/>
    <w:rsid w:val="00CB4465"/>
    <w:rsid w:val="00CB4691"/>
    <w:rsid w:val="00CB6372"/>
    <w:rsid w:val="00CB681D"/>
    <w:rsid w:val="00CB7A0C"/>
    <w:rsid w:val="00CC1872"/>
    <w:rsid w:val="00CC4568"/>
    <w:rsid w:val="00CC5610"/>
    <w:rsid w:val="00CC7452"/>
    <w:rsid w:val="00CC7E95"/>
    <w:rsid w:val="00CD083C"/>
    <w:rsid w:val="00CD127A"/>
    <w:rsid w:val="00CD58AF"/>
    <w:rsid w:val="00CE4B64"/>
    <w:rsid w:val="00CE4ED9"/>
    <w:rsid w:val="00CE77EC"/>
    <w:rsid w:val="00CF2F8F"/>
    <w:rsid w:val="00D01737"/>
    <w:rsid w:val="00D04A6F"/>
    <w:rsid w:val="00D11257"/>
    <w:rsid w:val="00D11DD1"/>
    <w:rsid w:val="00D11EDA"/>
    <w:rsid w:val="00D138B0"/>
    <w:rsid w:val="00D146F4"/>
    <w:rsid w:val="00D2185A"/>
    <w:rsid w:val="00D22CD7"/>
    <w:rsid w:val="00D25219"/>
    <w:rsid w:val="00D25806"/>
    <w:rsid w:val="00D35086"/>
    <w:rsid w:val="00D36DBF"/>
    <w:rsid w:val="00D37C82"/>
    <w:rsid w:val="00D40430"/>
    <w:rsid w:val="00D453DE"/>
    <w:rsid w:val="00D45C37"/>
    <w:rsid w:val="00D50177"/>
    <w:rsid w:val="00D50564"/>
    <w:rsid w:val="00D52475"/>
    <w:rsid w:val="00D54030"/>
    <w:rsid w:val="00D573E9"/>
    <w:rsid w:val="00D643F3"/>
    <w:rsid w:val="00D65AB4"/>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796"/>
    <w:rsid w:val="00EB1FCB"/>
    <w:rsid w:val="00EB3308"/>
    <w:rsid w:val="00EB3EDC"/>
    <w:rsid w:val="00EB4003"/>
    <w:rsid w:val="00EB5812"/>
    <w:rsid w:val="00EB59D5"/>
    <w:rsid w:val="00EC0579"/>
    <w:rsid w:val="00EC2727"/>
    <w:rsid w:val="00EC5A0C"/>
    <w:rsid w:val="00ED022B"/>
    <w:rsid w:val="00ED156C"/>
    <w:rsid w:val="00ED22B8"/>
    <w:rsid w:val="00ED3A93"/>
    <w:rsid w:val="00ED3E1F"/>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69BD"/>
    <w:rsid w:val="00FA70BD"/>
    <w:rsid w:val="00FB0CBE"/>
    <w:rsid w:val="00FB1B93"/>
    <w:rsid w:val="00FB2825"/>
    <w:rsid w:val="00FB3889"/>
    <w:rsid w:val="00FB4409"/>
    <w:rsid w:val="00FB6DE5"/>
    <w:rsid w:val="00FC02B2"/>
    <w:rsid w:val="00FC4985"/>
    <w:rsid w:val="00FC5486"/>
    <w:rsid w:val="00FC7FC4"/>
    <w:rsid w:val="00FD3CA5"/>
    <w:rsid w:val="00FD4F3A"/>
    <w:rsid w:val="00FD57BC"/>
    <w:rsid w:val="00FD6CF8"/>
    <w:rsid w:val="00FD6D9C"/>
    <w:rsid w:val="00FE0463"/>
    <w:rsid w:val="00FE0797"/>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334571505">
      <w:bodyDiv w:val="1"/>
      <w:marLeft w:val="0"/>
      <w:marRight w:val="0"/>
      <w:marTop w:val="0"/>
      <w:marBottom w:val="0"/>
      <w:divBdr>
        <w:top w:val="none" w:sz="0" w:space="0" w:color="auto"/>
        <w:left w:val="none" w:sz="0" w:space="0" w:color="auto"/>
        <w:bottom w:val="none" w:sz="0" w:space="0" w:color="auto"/>
        <w:right w:val="none" w:sz="0" w:space="0" w:color="auto"/>
      </w:divBdr>
      <w:divsChild>
        <w:div w:id="97526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156610">
      <w:bodyDiv w:val="1"/>
      <w:marLeft w:val="0"/>
      <w:marRight w:val="0"/>
      <w:marTop w:val="0"/>
      <w:marBottom w:val="0"/>
      <w:divBdr>
        <w:top w:val="none" w:sz="0" w:space="0" w:color="auto"/>
        <w:left w:val="none" w:sz="0" w:space="0" w:color="auto"/>
        <w:bottom w:val="none" w:sz="0" w:space="0" w:color="auto"/>
        <w:right w:val="none" w:sz="0" w:space="0" w:color="auto"/>
      </w:divBdr>
      <w:divsChild>
        <w:div w:id="1704287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55024872">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3789727">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1D3382"/>
    <w:rsid w:val="003B3A61"/>
    <w:rsid w:val="0063588A"/>
    <w:rsid w:val="007F4556"/>
    <w:rsid w:val="0080736A"/>
    <w:rsid w:val="00852F43"/>
    <w:rsid w:val="0091076C"/>
    <w:rsid w:val="00971DD5"/>
    <w:rsid w:val="00A27BBB"/>
    <w:rsid w:val="00BE72BC"/>
    <w:rsid w:val="00C027BA"/>
    <w:rsid w:val="00D50177"/>
    <w:rsid w:val="00DE2402"/>
    <w:rsid w:val="00DE4EBE"/>
    <w:rsid w:val="00EB1796"/>
    <w:rsid w:val="00EB3EDC"/>
    <w:rsid w:val="00FE0797"/>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Template>
  <TotalTime>366</TotalTime>
  <Pages>4</Pages>
  <Words>848</Words>
  <Characters>4837</Characters>
  <Application>Microsoft Office Word</Application>
  <DocSecurity>0</DocSecurity>
  <Lines>40</Lines>
  <Paragraphs>11</Paragraphs>
  <ScaleCrop>false</ScaleCrop>
  <HeadingPairs>
    <vt:vector size="2" baseType="variant">
      <vt:variant>
        <vt:lpstr>Titolo</vt:lpstr>
      </vt:variant>
      <vt:variant>
        <vt:i4>1</vt:i4>
      </vt:variant>
    </vt:vector>
  </HeadingPairs>
  <TitlesOfParts>
    <vt:vector size="1" baseType="lpstr">
      <vt:lpstr/>
    </vt:vector>
  </TitlesOfParts>
  <Company>Gestione Qualifica Insegnamento</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vqx226@cpt.local</cp:lastModifiedBy>
  <cp:revision>14</cp:revision>
  <cp:lastPrinted>2017-03-29T10:57:00Z</cp:lastPrinted>
  <dcterms:created xsi:type="dcterms:W3CDTF">2026-01-19T09:45:00Z</dcterms:created>
  <dcterms:modified xsi:type="dcterms:W3CDTF">2026-01-28T12:59:00Z</dcterms:modified>
</cp:coreProperties>
</file>